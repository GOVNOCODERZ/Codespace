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C54BA" w14:textId="432EDD3F" w:rsidR="000774D5" w:rsidRPr="006C4D13" w:rsidRDefault="00F11633" w:rsidP="000774D5">
      <w:pPr>
        <w:ind w:firstLine="0"/>
        <w:jc w:val="center"/>
        <w:rPr>
          <w:b/>
          <w:sz w:val="22"/>
        </w:rPr>
      </w:pPr>
      <w:bookmarkStart w:id="0" w:name="_Toc460521404"/>
      <w:bookmarkStart w:id="1" w:name="_Toc460521483"/>
      <w:r>
        <w:rPr>
          <w:b/>
          <w:sz w:val="22"/>
        </w:rPr>
        <w:t>ц</w:t>
      </w:r>
      <w:r w:rsidR="000774D5" w:rsidRPr="006C4D13">
        <w:rPr>
          <w:b/>
          <w:sz w:val="22"/>
        </w:rPr>
        <w:t>МИНИСТЕРСТВО НАУКИ И ВЫСШЕГО ОБРАЗОВАНИЯ РОССИЙСКОЙ ФЕДЕРАЦИИ</w:t>
      </w:r>
    </w:p>
    <w:p w14:paraId="30EB402F" w14:textId="77777777" w:rsidR="000774D5" w:rsidRPr="006D25DB" w:rsidRDefault="000774D5" w:rsidP="000774D5">
      <w:pPr>
        <w:ind w:firstLine="0"/>
        <w:jc w:val="center"/>
        <w:rPr>
          <w:sz w:val="24"/>
          <w:szCs w:val="24"/>
        </w:rPr>
      </w:pPr>
      <w:r w:rsidRPr="003405D6">
        <w:rPr>
          <w:sz w:val="24"/>
          <w:szCs w:val="24"/>
        </w:rPr>
        <w:t>Федеральное государственное бюджетное образовательное учреждение</w:t>
      </w:r>
      <w:r w:rsidRPr="006D25DB">
        <w:rPr>
          <w:sz w:val="24"/>
          <w:szCs w:val="24"/>
        </w:rPr>
        <w:t xml:space="preserve"> </w:t>
      </w:r>
      <w:r w:rsidRPr="006D25DB">
        <w:rPr>
          <w:sz w:val="24"/>
          <w:szCs w:val="24"/>
        </w:rPr>
        <w:br/>
        <w:t>высшего образования</w:t>
      </w:r>
    </w:p>
    <w:p w14:paraId="4C0A1208" w14:textId="77777777" w:rsidR="000774D5" w:rsidRPr="00E848D6" w:rsidRDefault="000774D5" w:rsidP="000774D5">
      <w:pPr>
        <w:ind w:firstLine="0"/>
        <w:jc w:val="center"/>
        <w:rPr>
          <w:b/>
          <w:szCs w:val="28"/>
        </w:rPr>
      </w:pPr>
      <w:r w:rsidRPr="00E848D6">
        <w:rPr>
          <w:b/>
          <w:szCs w:val="28"/>
        </w:rPr>
        <w:t>«Сибирский государственный университет</w:t>
      </w:r>
      <w:r w:rsidRPr="00347AFB">
        <w:rPr>
          <w:b/>
          <w:szCs w:val="28"/>
        </w:rPr>
        <w:t xml:space="preserve"> </w:t>
      </w:r>
      <w:r w:rsidRPr="009E243F">
        <w:rPr>
          <w:b/>
          <w:szCs w:val="28"/>
        </w:rPr>
        <w:t>науки и технологий</w:t>
      </w:r>
      <w:r w:rsidRPr="00E848D6">
        <w:rPr>
          <w:b/>
          <w:szCs w:val="28"/>
        </w:rPr>
        <w:t xml:space="preserve"> </w:t>
      </w:r>
      <w:r>
        <w:rPr>
          <w:b/>
          <w:szCs w:val="28"/>
        </w:rPr>
        <w:br/>
      </w:r>
      <w:r w:rsidRPr="00E848D6">
        <w:rPr>
          <w:b/>
          <w:szCs w:val="28"/>
        </w:rPr>
        <w:t>имени академика М.Ф. Решетнева»</w:t>
      </w:r>
    </w:p>
    <w:p w14:paraId="39629745" w14:textId="77777777" w:rsidR="000774D5" w:rsidRDefault="000774D5" w:rsidP="000774D5">
      <w:pPr>
        <w:ind w:firstLine="0"/>
        <w:jc w:val="center"/>
        <w:rPr>
          <w:sz w:val="26"/>
          <w:szCs w:val="26"/>
        </w:rPr>
      </w:pPr>
    </w:p>
    <w:p w14:paraId="16520E28" w14:textId="77777777" w:rsidR="000774D5" w:rsidRPr="0075031D" w:rsidRDefault="000774D5" w:rsidP="000774D5">
      <w:pPr>
        <w:ind w:firstLine="0"/>
        <w:jc w:val="center"/>
        <w:rPr>
          <w:sz w:val="26"/>
          <w:szCs w:val="26"/>
        </w:rPr>
      </w:pPr>
    </w:p>
    <w:p w14:paraId="64F5D112" w14:textId="77777777" w:rsidR="000774D5" w:rsidRPr="0076100B" w:rsidRDefault="000774D5" w:rsidP="000774D5">
      <w:pPr>
        <w:ind w:right="-2" w:firstLine="0"/>
        <w:jc w:val="center"/>
        <w:rPr>
          <w:sz w:val="26"/>
          <w:szCs w:val="26"/>
        </w:rPr>
      </w:pPr>
      <w:r w:rsidRPr="0076100B">
        <w:rPr>
          <w:sz w:val="26"/>
          <w:szCs w:val="26"/>
        </w:rPr>
        <w:t>Институт информатики и телекоммуникаций</w:t>
      </w:r>
    </w:p>
    <w:p w14:paraId="456296C0" w14:textId="77777777" w:rsidR="000774D5" w:rsidRPr="0075031D" w:rsidRDefault="000774D5" w:rsidP="000774D5">
      <w:pPr>
        <w:ind w:right="-2" w:firstLine="0"/>
        <w:jc w:val="center"/>
        <w:rPr>
          <w:sz w:val="26"/>
          <w:szCs w:val="26"/>
        </w:rPr>
      </w:pPr>
    </w:p>
    <w:p w14:paraId="53F39C2C" w14:textId="25EB7D01" w:rsidR="000774D5" w:rsidRDefault="001335C4" w:rsidP="001335C4">
      <w:pPr>
        <w:pStyle w:val="BodyTextIndent"/>
        <w:ind w:left="0" w:firstLine="0"/>
        <w:jc w:val="center"/>
        <w:rPr>
          <w:szCs w:val="28"/>
        </w:rPr>
      </w:pPr>
      <w:r w:rsidRPr="001335C4">
        <w:rPr>
          <w:sz w:val="26"/>
          <w:szCs w:val="26"/>
          <w:lang w:eastAsia="en-US"/>
        </w:rPr>
        <w:t xml:space="preserve">Кафедра </w:t>
      </w:r>
      <w:r w:rsidR="0009479D">
        <w:rPr>
          <w:sz w:val="26"/>
          <w:szCs w:val="26"/>
          <w:lang w:eastAsia="en-US"/>
        </w:rPr>
        <w:t>и</w:t>
      </w:r>
      <w:r w:rsidRPr="001335C4">
        <w:rPr>
          <w:sz w:val="26"/>
          <w:szCs w:val="26"/>
          <w:lang w:eastAsia="en-US"/>
        </w:rPr>
        <w:t>нформационных управляющих систем</w:t>
      </w:r>
    </w:p>
    <w:p w14:paraId="43BB320E" w14:textId="77777777" w:rsidR="000774D5" w:rsidRPr="00C31256" w:rsidRDefault="000774D5" w:rsidP="000774D5">
      <w:pPr>
        <w:pStyle w:val="BodyTextIndent"/>
        <w:ind w:left="0" w:firstLine="0"/>
        <w:rPr>
          <w:szCs w:val="28"/>
        </w:rPr>
      </w:pPr>
    </w:p>
    <w:p w14:paraId="7F7C1667" w14:textId="77777777" w:rsidR="000774D5" w:rsidRDefault="000774D5" w:rsidP="000774D5">
      <w:pPr>
        <w:pStyle w:val="BodyTextIndent"/>
        <w:ind w:left="0" w:firstLine="0"/>
        <w:rPr>
          <w:szCs w:val="28"/>
        </w:rPr>
      </w:pPr>
    </w:p>
    <w:p w14:paraId="56746D05" w14:textId="77777777" w:rsidR="000774D5" w:rsidRDefault="000774D5" w:rsidP="000774D5">
      <w:pPr>
        <w:pStyle w:val="BodyTextIndent"/>
        <w:ind w:left="0" w:firstLine="0"/>
        <w:rPr>
          <w:szCs w:val="28"/>
        </w:rPr>
      </w:pPr>
    </w:p>
    <w:p w14:paraId="4B873F8B" w14:textId="77777777" w:rsidR="000774D5" w:rsidRDefault="000774D5" w:rsidP="000774D5">
      <w:pPr>
        <w:pStyle w:val="BodyTextIndent"/>
        <w:ind w:left="0" w:firstLine="0"/>
        <w:rPr>
          <w:szCs w:val="28"/>
        </w:rPr>
      </w:pPr>
    </w:p>
    <w:p w14:paraId="1E9D9276" w14:textId="77777777" w:rsidR="000774D5" w:rsidRDefault="000774D5" w:rsidP="000774D5">
      <w:pPr>
        <w:pStyle w:val="BodyTextIndent"/>
        <w:ind w:left="0" w:firstLine="0"/>
        <w:rPr>
          <w:szCs w:val="28"/>
        </w:rPr>
      </w:pPr>
    </w:p>
    <w:p w14:paraId="1E087FFA" w14:textId="77777777" w:rsidR="000774D5" w:rsidRPr="006A4572" w:rsidRDefault="000774D5" w:rsidP="000774D5">
      <w:pPr>
        <w:pStyle w:val="BodyTextIndent"/>
        <w:ind w:left="0" w:firstLine="0"/>
        <w:rPr>
          <w:szCs w:val="28"/>
        </w:rPr>
      </w:pPr>
    </w:p>
    <w:p w14:paraId="47225BC2" w14:textId="77777777" w:rsidR="000774D5" w:rsidRPr="0096709C" w:rsidRDefault="000774D5" w:rsidP="000774D5">
      <w:pPr>
        <w:pStyle w:val="BodyTextIndent"/>
        <w:ind w:left="0" w:firstLine="0"/>
        <w:jc w:val="center"/>
        <w:rPr>
          <w:b/>
          <w:szCs w:val="32"/>
        </w:rPr>
      </w:pPr>
      <w:r w:rsidRPr="00267B0F">
        <w:rPr>
          <w:b/>
          <w:szCs w:val="32"/>
        </w:rPr>
        <w:t>ОТЧЕТ ПО ЛАБОРАТОРНОЙ РАБОТЕ</w:t>
      </w:r>
    </w:p>
    <w:p w14:paraId="0C26F553" w14:textId="77777777" w:rsidR="000774D5" w:rsidRPr="00267B0F" w:rsidRDefault="000774D5" w:rsidP="000774D5">
      <w:pPr>
        <w:pStyle w:val="BodyTextIndent"/>
        <w:tabs>
          <w:tab w:val="left" w:pos="9639"/>
        </w:tabs>
        <w:ind w:left="0" w:firstLine="0"/>
        <w:jc w:val="center"/>
        <w:rPr>
          <w:szCs w:val="28"/>
        </w:rPr>
      </w:pPr>
      <w:r>
        <w:rPr>
          <w:szCs w:val="28"/>
        </w:rPr>
        <w:t>Теория информации</w:t>
      </w:r>
    </w:p>
    <w:p w14:paraId="4D9E2E71" w14:textId="77777777" w:rsidR="000774D5" w:rsidRDefault="000774D5" w:rsidP="000774D5">
      <w:pPr>
        <w:pStyle w:val="BodyTextIndent"/>
        <w:tabs>
          <w:tab w:val="left" w:pos="9639"/>
        </w:tabs>
        <w:spacing w:after="0"/>
        <w:ind w:left="0" w:firstLine="0"/>
        <w:rPr>
          <w:szCs w:val="28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0774D5" w14:paraId="6F315BF5" w14:textId="77777777" w:rsidTr="005941B3">
        <w:tc>
          <w:tcPr>
            <w:tcW w:w="9853" w:type="dxa"/>
            <w:tcBorders>
              <w:bottom w:val="single" w:sz="4" w:space="0" w:color="auto"/>
            </w:tcBorders>
          </w:tcPr>
          <w:p w14:paraId="48689538" w14:textId="77777777" w:rsidR="000774D5" w:rsidRPr="006C3FD9" w:rsidRDefault="000774D5" w:rsidP="005941B3">
            <w:pPr>
              <w:pStyle w:val="BodyTextIndent"/>
              <w:tabs>
                <w:tab w:val="left" w:pos="9639"/>
              </w:tabs>
              <w:spacing w:after="0"/>
              <w:ind w:left="0" w:firstLine="0"/>
              <w:jc w:val="center"/>
              <w:rPr>
                <w:szCs w:val="28"/>
              </w:rPr>
            </w:pPr>
            <w:r w:rsidRPr="00AA5480">
              <w:rPr>
                <w:szCs w:val="28"/>
              </w:rPr>
              <w:t>Энтропия как мера степени неопределенности системы</w:t>
            </w:r>
          </w:p>
        </w:tc>
      </w:tr>
    </w:tbl>
    <w:p w14:paraId="53A1C54E" w14:textId="77777777" w:rsidR="000774D5" w:rsidRDefault="000774D5" w:rsidP="000774D5">
      <w:pPr>
        <w:pStyle w:val="BodyTextIndent"/>
        <w:spacing w:before="120"/>
        <w:ind w:left="0" w:firstLine="0"/>
        <w:rPr>
          <w:szCs w:val="28"/>
        </w:rPr>
      </w:pPr>
    </w:p>
    <w:p w14:paraId="001B328F" w14:textId="77777777" w:rsidR="000774D5" w:rsidRDefault="000774D5" w:rsidP="000774D5">
      <w:pPr>
        <w:pStyle w:val="BodyTextIndent"/>
        <w:spacing w:before="120"/>
        <w:ind w:left="0" w:firstLine="0"/>
        <w:rPr>
          <w:szCs w:val="28"/>
        </w:rPr>
      </w:pPr>
    </w:p>
    <w:p w14:paraId="2E6F36AC" w14:textId="77777777" w:rsidR="000774D5" w:rsidRPr="006A4572" w:rsidRDefault="000774D5" w:rsidP="000774D5">
      <w:pPr>
        <w:pStyle w:val="BodyTextIndent"/>
        <w:ind w:left="0" w:firstLine="0"/>
        <w:rPr>
          <w:szCs w:val="28"/>
        </w:rPr>
      </w:pPr>
    </w:p>
    <w:p w14:paraId="7B912A17" w14:textId="77777777" w:rsidR="000774D5" w:rsidRDefault="000774D5" w:rsidP="000774D5">
      <w:pPr>
        <w:pStyle w:val="BodyTextIndent"/>
        <w:ind w:left="0" w:firstLine="0"/>
        <w:rPr>
          <w:szCs w:val="28"/>
        </w:rPr>
      </w:pPr>
    </w:p>
    <w:p w14:paraId="0B08B922" w14:textId="77777777" w:rsidR="000774D5" w:rsidRDefault="000774D5" w:rsidP="000774D5">
      <w:pPr>
        <w:pStyle w:val="BodyTextIndent"/>
        <w:ind w:left="0" w:firstLine="0"/>
        <w:rPr>
          <w:szCs w:val="28"/>
        </w:rPr>
      </w:pPr>
    </w:p>
    <w:p w14:paraId="68B2FBBB" w14:textId="77777777" w:rsidR="000774D5" w:rsidRPr="001C0DEA" w:rsidRDefault="000774D5" w:rsidP="000774D5">
      <w:pPr>
        <w:pStyle w:val="BodyTextIndent"/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>
        <w:rPr>
          <w:szCs w:val="28"/>
        </w:rPr>
        <w:t>Ру</w:t>
      </w:r>
      <w:r w:rsidRPr="006A4572">
        <w:rPr>
          <w:szCs w:val="28"/>
        </w:rPr>
        <w:t>ководитель</w:t>
      </w:r>
      <w:r>
        <w:rPr>
          <w:szCs w:val="28"/>
        </w:rPr>
        <w:tab/>
      </w:r>
      <w:r w:rsidRPr="002D7CCB">
        <w:rPr>
          <w:szCs w:val="28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ab/>
      </w:r>
      <w:r>
        <w:rPr>
          <w:szCs w:val="28"/>
        </w:rPr>
        <w:tab/>
      </w:r>
      <w:r>
        <w:rPr>
          <w:szCs w:val="28"/>
          <w:u w:val="single"/>
        </w:rPr>
        <w:t xml:space="preserve">  А.Н</w:t>
      </w:r>
      <w:r w:rsidRPr="00550899">
        <w:rPr>
          <w:szCs w:val="28"/>
          <w:u w:val="single"/>
        </w:rPr>
        <w:t>. </w:t>
      </w:r>
      <w:r>
        <w:rPr>
          <w:szCs w:val="28"/>
          <w:u w:val="single"/>
        </w:rPr>
        <w:t>Бочаров</w:t>
      </w:r>
      <w:r w:rsidRPr="00550899">
        <w:rPr>
          <w:szCs w:val="28"/>
          <w:u w:val="single"/>
        </w:rPr>
        <w:tab/>
      </w:r>
    </w:p>
    <w:p w14:paraId="35701F7C" w14:textId="77777777" w:rsidR="000774D5" w:rsidRPr="001C0DEA" w:rsidRDefault="000774D5" w:rsidP="000774D5">
      <w:pPr>
        <w:pStyle w:val="BodyTextIndent"/>
        <w:tabs>
          <w:tab w:val="left" w:pos="1276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297496C3" w14:textId="77777777" w:rsidR="000774D5" w:rsidRDefault="000774D5" w:rsidP="000774D5">
      <w:pPr>
        <w:pStyle w:val="BodyTextIndent"/>
        <w:ind w:left="0" w:firstLine="0"/>
        <w:rPr>
          <w:szCs w:val="28"/>
        </w:rPr>
      </w:pPr>
    </w:p>
    <w:p w14:paraId="78C891F3" w14:textId="51953A11" w:rsidR="000774D5" w:rsidRPr="001C0DEA" w:rsidRDefault="000774D5" w:rsidP="000774D5">
      <w:pPr>
        <w:pStyle w:val="BodyTextIndent"/>
        <w:tabs>
          <w:tab w:val="left" w:pos="4820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 w:rsidRPr="001C0DEA">
        <w:rPr>
          <w:szCs w:val="28"/>
        </w:rPr>
        <w:t>Обучающийся</w:t>
      </w:r>
      <w:r>
        <w:rPr>
          <w:szCs w:val="28"/>
        </w:rPr>
        <w:t xml:space="preserve"> </w:t>
      </w:r>
      <w:r w:rsidRPr="00550899">
        <w:rPr>
          <w:szCs w:val="28"/>
          <w:u w:val="single"/>
        </w:rPr>
        <w:t xml:space="preserve"> Б</w:t>
      </w:r>
      <w:r>
        <w:rPr>
          <w:szCs w:val="28"/>
          <w:u w:val="single"/>
        </w:rPr>
        <w:t xml:space="preserve">ПИ24-02, </w:t>
      </w:r>
      <w:r w:rsidR="00100F9E">
        <w:rPr>
          <w:szCs w:val="28"/>
          <w:u w:val="single"/>
        </w:rPr>
        <w:t>24151438</w:t>
      </w:r>
      <w:r w:rsidRPr="00EC0DB4">
        <w:rPr>
          <w:sz w:val="26"/>
          <w:szCs w:val="26"/>
          <w:u w:val="single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 xml:space="preserve"> </w:t>
      </w:r>
      <w:r w:rsidR="00100F9E">
        <w:rPr>
          <w:szCs w:val="28"/>
          <w:u w:val="single"/>
        </w:rPr>
        <w:t xml:space="preserve"> Д.А</w:t>
      </w:r>
      <w:r w:rsidR="00FB1F82" w:rsidRPr="00E76E45">
        <w:rPr>
          <w:szCs w:val="28"/>
          <w:u w:val="single"/>
        </w:rPr>
        <w:t>.</w:t>
      </w:r>
      <w:r w:rsidR="00100F9E">
        <w:rPr>
          <w:szCs w:val="28"/>
          <w:u w:val="single"/>
        </w:rPr>
        <w:t xml:space="preserve"> Пузынин</w:t>
      </w:r>
      <w:r>
        <w:rPr>
          <w:szCs w:val="28"/>
          <w:u w:val="single"/>
        </w:rPr>
        <w:tab/>
      </w:r>
    </w:p>
    <w:p w14:paraId="419412AF" w14:textId="77777777" w:rsidR="000774D5" w:rsidRPr="001C0DEA" w:rsidRDefault="000774D5" w:rsidP="000774D5">
      <w:pPr>
        <w:pStyle w:val="BodyTextIndent"/>
        <w:tabs>
          <w:tab w:val="left" w:pos="1701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  <w:t>номер группы, зачетной книжки</w:t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689DA3B4" w14:textId="77777777" w:rsidR="000774D5" w:rsidRDefault="000774D5" w:rsidP="000774D5">
      <w:pPr>
        <w:pStyle w:val="BodyTextIndent"/>
        <w:ind w:left="0" w:firstLine="0"/>
        <w:rPr>
          <w:szCs w:val="28"/>
        </w:rPr>
      </w:pPr>
    </w:p>
    <w:p w14:paraId="029E3252" w14:textId="77777777" w:rsidR="000774D5" w:rsidRDefault="000774D5" w:rsidP="000774D5">
      <w:pPr>
        <w:pStyle w:val="BodyTextIndent"/>
        <w:spacing w:after="0" w:line="276" w:lineRule="auto"/>
        <w:ind w:left="0" w:firstLine="0"/>
        <w:rPr>
          <w:szCs w:val="28"/>
        </w:rPr>
      </w:pPr>
    </w:p>
    <w:p w14:paraId="09FD25EB" w14:textId="77777777" w:rsidR="000774D5" w:rsidRDefault="000774D5" w:rsidP="000774D5">
      <w:pPr>
        <w:pStyle w:val="BodyTextIndent"/>
        <w:spacing w:after="0" w:line="276" w:lineRule="auto"/>
        <w:ind w:left="0" w:firstLine="0"/>
        <w:rPr>
          <w:szCs w:val="28"/>
        </w:rPr>
      </w:pPr>
    </w:p>
    <w:p w14:paraId="4FA46FB4" w14:textId="77777777" w:rsidR="000774D5" w:rsidRDefault="000774D5" w:rsidP="000774D5">
      <w:pPr>
        <w:pStyle w:val="BodyTextIndent"/>
        <w:spacing w:after="0" w:line="276" w:lineRule="auto"/>
        <w:ind w:left="0" w:firstLine="0"/>
        <w:rPr>
          <w:szCs w:val="28"/>
        </w:rPr>
      </w:pPr>
    </w:p>
    <w:p w14:paraId="725E3A39" w14:textId="77777777" w:rsidR="000774D5" w:rsidRDefault="000774D5" w:rsidP="000774D5">
      <w:pPr>
        <w:pStyle w:val="BodyTextIndent"/>
        <w:spacing w:after="0" w:line="276" w:lineRule="auto"/>
        <w:ind w:left="0" w:firstLine="0"/>
        <w:rPr>
          <w:szCs w:val="28"/>
        </w:rPr>
      </w:pPr>
    </w:p>
    <w:p w14:paraId="23EC9891" w14:textId="0386A8A3" w:rsidR="000774D5" w:rsidRDefault="000774D5" w:rsidP="000774D5">
      <w:pPr>
        <w:pStyle w:val="BodyTextIndent"/>
        <w:spacing w:after="0"/>
        <w:ind w:left="0" w:firstLine="0"/>
        <w:jc w:val="center"/>
        <w:rPr>
          <w:szCs w:val="28"/>
        </w:rPr>
        <w:sectPr w:rsidR="000774D5" w:rsidSect="0009479D">
          <w:footerReference w:type="even" r:id="rId8"/>
          <w:footerReference w:type="default" r:id="rId9"/>
          <w:pgSz w:w="11906" w:h="16838"/>
          <w:pgMar w:top="1134" w:right="567" w:bottom="1701" w:left="1701" w:header="567" w:footer="567" w:gutter="0"/>
          <w:cols w:space="720"/>
          <w:titlePg/>
        </w:sectPr>
      </w:pPr>
      <w:r>
        <w:rPr>
          <w:color w:val="000000"/>
          <w:spacing w:val="4"/>
          <w:szCs w:val="28"/>
        </w:rPr>
        <w:t>Красноярск</w:t>
      </w:r>
      <w:r w:rsidRPr="00E045F6">
        <w:rPr>
          <w:color w:val="000000"/>
          <w:spacing w:val="4"/>
          <w:szCs w:val="28"/>
        </w:rPr>
        <w:t xml:space="preserve"> </w:t>
      </w:r>
      <w:r>
        <w:rPr>
          <w:szCs w:val="28"/>
        </w:rPr>
        <w:t>2026 г.</w:t>
      </w:r>
    </w:p>
    <w:bookmarkEnd w:id="0"/>
    <w:bookmarkEnd w:id="1"/>
    <w:p w14:paraId="742F7122" w14:textId="5B141E6F" w:rsidR="00FC1DAC" w:rsidRDefault="00FC1DAC" w:rsidP="00FC1DAC">
      <w:pPr>
        <w:rPr>
          <w:b/>
          <w:bCs/>
        </w:rPr>
      </w:pPr>
      <w:r w:rsidRPr="00FC1DAC">
        <w:rPr>
          <w:b/>
          <w:bCs/>
        </w:rPr>
        <w:lastRenderedPageBreak/>
        <w:t>ЦЕЛЬ РАБОТЫ</w:t>
      </w:r>
    </w:p>
    <w:p w14:paraId="4D8094EA" w14:textId="77777777" w:rsidR="00FC1DAC" w:rsidRDefault="00FC1DAC" w:rsidP="00FC1DAC">
      <w:pPr>
        <w:rPr>
          <w:b/>
          <w:bCs/>
        </w:rPr>
      </w:pPr>
    </w:p>
    <w:p w14:paraId="6A0D911A" w14:textId="77777777" w:rsidR="00FC1DAC" w:rsidRPr="00F17954" w:rsidRDefault="00FC1DAC" w:rsidP="00FC1DAC">
      <w:r>
        <w:t>Закрепить теоретические знания и получить практические навыки при вычислении энтропии.</w:t>
      </w:r>
    </w:p>
    <w:p w14:paraId="49BDA132" w14:textId="258492CD" w:rsidR="00FC1DAC" w:rsidRDefault="00FC1DAC">
      <w:pPr>
        <w:spacing w:after="160" w:line="278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6A007BB7" w14:textId="1BB98DA8" w:rsidR="00FC1DAC" w:rsidRDefault="00FC1DAC" w:rsidP="00FC1DAC">
      <w:pPr>
        <w:rPr>
          <w:b/>
          <w:bCs/>
        </w:rPr>
      </w:pPr>
      <w:r>
        <w:rPr>
          <w:b/>
          <w:bCs/>
        </w:rPr>
        <w:lastRenderedPageBreak/>
        <w:t>ЗАДАНИЯ</w:t>
      </w:r>
    </w:p>
    <w:p w14:paraId="2A771B72" w14:textId="77777777" w:rsidR="00FC1DAC" w:rsidRDefault="00FC1DAC" w:rsidP="00FC1DAC">
      <w:pPr>
        <w:ind w:firstLine="0"/>
        <w:rPr>
          <w:b/>
          <w:bCs/>
        </w:rPr>
      </w:pPr>
    </w:p>
    <w:p w14:paraId="1A3963D2" w14:textId="77777777" w:rsidR="00FC1DAC" w:rsidRPr="00AA5480" w:rsidRDefault="00FC1DAC" w:rsidP="00FC1DAC">
      <w:r w:rsidRPr="00AA5480">
        <w:t>1. Получить таблицу значений функции</w:t>
      </w:r>
      <w:r>
        <w:t xml:space="preserve"> </w:t>
      </w:r>
      <w:r w:rsidRPr="0095061E">
        <w:rPr>
          <w:i/>
          <w:iCs/>
        </w:rPr>
        <w:t>η(</w:t>
      </w:r>
      <w:r w:rsidRPr="0095061E">
        <w:rPr>
          <w:i/>
          <w:iCs/>
          <w:lang w:val="en-US"/>
        </w:rPr>
        <w:t>p</w:t>
      </w:r>
      <w:r w:rsidRPr="0095061E">
        <w:rPr>
          <w:i/>
          <w:iCs/>
        </w:rPr>
        <w:t xml:space="preserve">) = - </w:t>
      </w:r>
      <w:r w:rsidRPr="0095061E">
        <w:rPr>
          <w:i/>
          <w:iCs/>
          <w:lang w:val="en-US"/>
        </w:rPr>
        <w:t>p</w:t>
      </w:r>
      <w:r w:rsidRPr="0095061E">
        <w:rPr>
          <w:i/>
          <w:iCs/>
        </w:rPr>
        <w:t xml:space="preserve"> * </w:t>
      </w:r>
      <w:r w:rsidRPr="0095061E">
        <w:rPr>
          <w:i/>
          <w:iCs/>
          <w:lang w:val="en-US"/>
        </w:rPr>
        <w:t>log</w:t>
      </w:r>
      <w:r w:rsidRPr="0095061E">
        <w:rPr>
          <w:i/>
          <w:iCs/>
          <w:vertAlign w:val="subscript"/>
        </w:rPr>
        <w:t>2</w:t>
      </w:r>
      <w:r w:rsidRPr="0095061E">
        <w:rPr>
          <w:i/>
          <w:iCs/>
        </w:rPr>
        <w:t xml:space="preserve"> </w:t>
      </w:r>
      <w:r w:rsidRPr="0095061E">
        <w:rPr>
          <w:i/>
          <w:iCs/>
          <w:lang w:val="en-US"/>
        </w:rPr>
        <w:t>p</w:t>
      </w:r>
      <w:r>
        <w:t xml:space="preserve"> </w:t>
      </w:r>
      <w:r w:rsidRPr="00AA5480">
        <w:t xml:space="preserve"> при изменении </w:t>
      </w:r>
      <w:r w:rsidRPr="00AA5480">
        <w:rPr>
          <w:i/>
          <w:iCs/>
        </w:rPr>
        <w:t xml:space="preserve">р </w:t>
      </w:r>
      <w:r w:rsidRPr="00AA5480">
        <w:t>от 0,01 до 0,99 с шагом 0,0</w:t>
      </w:r>
      <w:r>
        <w:t>1.</w:t>
      </w:r>
    </w:p>
    <w:p w14:paraId="26B72F5B" w14:textId="77777777" w:rsidR="00FC1DAC" w:rsidRPr="00AA5480" w:rsidRDefault="00FC1DAC" w:rsidP="00FC1DAC">
      <w:r w:rsidRPr="00AA5480">
        <w:t xml:space="preserve">2. Система может находиться в двух состояниях. Вероятность одного состояния </w:t>
      </w:r>
      <w:r w:rsidRPr="00AA5480">
        <w:rPr>
          <w:i/>
          <w:iCs/>
        </w:rPr>
        <w:t>p</w:t>
      </w:r>
      <w:r w:rsidRPr="00AA5480">
        <w:t xml:space="preserve">. Определить значения энтропии при изменении </w:t>
      </w:r>
      <w:r w:rsidRPr="00AA5480">
        <w:rPr>
          <w:i/>
          <w:iCs/>
        </w:rPr>
        <w:t xml:space="preserve">p </w:t>
      </w:r>
      <w:r w:rsidRPr="00AA5480">
        <w:t xml:space="preserve">от 0,01 до 0,99 с шагом 0,01. Определить максимальное значение энтропии. Построить график. </w:t>
      </w:r>
    </w:p>
    <w:p w14:paraId="5CA07526" w14:textId="77777777" w:rsidR="00FC1DAC" w:rsidRDefault="00FC1DAC" w:rsidP="00FC1DAC">
      <w:r w:rsidRPr="00AA5480">
        <w:t>3. Пользуясь таблицей частот русского языка (таб. 2) определить энтропию однобуквенного сочетания русского текста.</w:t>
      </w:r>
    </w:p>
    <w:p w14:paraId="51709A75" w14:textId="77777777" w:rsidR="00FC1DAC" w:rsidRDefault="00FC1DAC" w:rsidP="00FC1DAC">
      <w:pPr>
        <w:ind w:firstLine="0"/>
      </w:pPr>
    </w:p>
    <w:tbl>
      <w:tblPr>
        <w:tblStyle w:val="PlainTable1"/>
        <w:tblW w:w="0" w:type="auto"/>
        <w:tblLayout w:type="fixed"/>
        <w:tblLook w:val="0000" w:firstRow="0" w:lastRow="0" w:firstColumn="0" w:lastColumn="0" w:noHBand="0" w:noVBand="0"/>
        <w:tblCaption w:val="ж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FC1DAC" w14:paraId="7E8A385E" w14:textId="77777777" w:rsidTr="00E76E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28" w:type="dxa"/>
          </w:tcPr>
          <w:p w14:paraId="4DE5C531" w14:textId="77777777" w:rsidR="00FC1DAC" w:rsidRPr="00FC1DAC" w:rsidRDefault="00FC1DAC" w:rsidP="005941B3">
            <w:pPr>
              <w:pStyle w:val="Default"/>
              <w:rPr>
                <w:b/>
                <w:bCs/>
                <w:sz w:val="23"/>
                <w:szCs w:val="23"/>
              </w:rPr>
            </w:pPr>
            <w:r w:rsidRPr="00FC1DAC">
              <w:rPr>
                <w:b/>
                <w:bCs/>
                <w:sz w:val="23"/>
                <w:szCs w:val="23"/>
              </w:rPr>
              <w:t xml:space="preserve">Буква </w:t>
            </w:r>
          </w:p>
        </w:tc>
        <w:tc>
          <w:tcPr>
            <w:tcW w:w="1128" w:type="dxa"/>
          </w:tcPr>
          <w:p w14:paraId="02CAC172" w14:textId="77777777" w:rsidR="00FC1DAC" w:rsidRPr="00FC1DAC" w:rsidRDefault="00FC1DAC" w:rsidP="005941B3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3"/>
                <w:szCs w:val="23"/>
              </w:rPr>
            </w:pPr>
            <w:r w:rsidRPr="00FC1DAC">
              <w:rPr>
                <w:b/>
                <w:bCs/>
                <w:sz w:val="23"/>
                <w:szCs w:val="23"/>
              </w:rPr>
              <w:t xml:space="preserve">Вероятность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28" w:type="dxa"/>
          </w:tcPr>
          <w:p w14:paraId="376BE152" w14:textId="77777777" w:rsidR="00FC1DAC" w:rsidRPr="00FC1DAC" w:rsidRDefault="00FC1DAC" w:rsidP="005941B3">
            <w:pPr>
              <w:pStyle w:val="Default"/>
              <w:rPr>
                <w:b/>
                <w:bCs/>
                <w:sz w:val="23"/>
                <w:szCs w:val="23"/>
              </w:rPr>
            </w:pPr>
            <w:r w:rsidRPr="00FC1DAC">
              <w:rPr>
                <w:b/>
                <w:bCs/>
                <w:sz w:val="23"/>
                <w:szCs w:val="23"/>
              </w:rPr>
              <w:t xml:space="preserve">Буква </w:t>
            </w:r>
          </w:p>
        </w:tc>
        <w:tc>
          <w:tcPr>
            <w:tcW w:w="1128" w:type="dxa"/>
          </w:tcPr>
          <w:p w14:paraId="40AFD564" w14:textId="77777777" w:rsidR="00FC1DAC" w:rsidRPr="00FC1DAC" w:rsidRDefault="00FC1DAC" w:rsidP="005941B3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3"/>
                <w:szCs w:val="23"/>
              </w:rPr>
            </w:pPr>
            <w:r w:rsidRPr="00FC1DAC">
              <w:rPr>
                <w:b/>
                <w:bCs/>
                <w:sz w:val="23"/>
                <w:szCs w:val="23"/>
              </w:rPr>
              <w:t xml:space="preserve">Вероятность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28" w:type="dxa"/>
          </w:tcPr>
          <w:p w14:paraId="349A3C90" w14:textId="77777777" w:rsidR="00FC1DAC" w:rsidRPr="00FC1DAC" w:rsidRDefault="00FC1DAC" w:rsidP="005941B3">
            <w:pPr>
              <w:pStyle w:val="Default"/>
              <w:rPr>
                <w:b/>
                <w:bCs/>
                <w:sz w:val="23"/>
                <w:szCs w:val="23"/>
              </w:rPr>
            </w:pPr>
            <w:r w:rsidRPr="00FC1DAC">
              <w:rPr>
                <w:b/>
                <w:bCs/>
                <w:sz w:val="23"/>
                <w:szCs w:val="23"/>
              </w:rPr>
              <w:t xml:space="preserve">Буква </w:t>
            </w:r>
          </w:p>
        </w:tc>
        <w:tc>
          <w:tcPr>
            <w:tcW w:w="1128" w:type="dxa"/>
          </w:tcPr>
          <w:p w14:paraId="1C1234FC" w14:textId="77777777" w:rsidR="00FC1DAC" w:rsidRPr="00FC1DAC" w:rsidRDefault="00FC1DAC" w:rsidP="005941B3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3"/>
                <w:szCs w:val="23"/>
              </w:rPr>
            </w:pPr>
            <w:r w:rsidRPr="00FC1DAC">
              <w:rPr>
                <w:b/>
                <w:bCs/>
                <w:sz w:val="23"/>
                <w:szCs w:val="23"/>
              </w:rPr>
              <w:t xml:space="preserve">Вероятность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28" w:type="dxa"/>
          </w:tcPr>
          <w:p w14:paraId="018764C4" w14:textId="77777777" w:rsidR="00FC1DAC" w:rsidRPr="00FC1DAC" w:rsidRDefault="00FC1DAC" w:rsidP="005941B3">
            <w:pPr>
              <w:pStyle w:val="Default"/>
              <w:rPr>
                <w:b/>
                <w:bCs/>
                <w:sz w:val="23"/>
                <w:szCs w:val="23"/>
              </w:rPr>
            </w:pPr>
            <w:r w:rsidRPr="00FC1DAC">
              <w:rPr>
                <w:b/>
                <w:bCs/>
                <w:sz w:val="23"/>
                <w:szCs w:val="23"/>
              </w:rPr>
              <w:t xml:space="preserve">Буква </w:t>
            </w:r>
          </w:p>
        </w:tc>
        <w:tc>
          <w:tcPr>
            <w:tcW w:w="1128" w:type="dxa"/>
          </w:tcPr>
          <w:p w14:paraId="4231760A" w14:textId="77777777" w:rsidR="00FC1DAC" w:rsidRPr="00FC1DAC" w:rsidRDefault="00FC1DAC" w:rsidP="005941B3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3"/>
                <w:szCs w:val="23"/>
              </w:rPr>
            </w:pPr>
            <w:r w:rsidRPr="00FC1DAC">
              <w:rPr>
                <w:b/>
                <w:bCs/>
                <w:sz w:val="23"/>
                <w:szCs w:val="23"/>
              </w:rPr>
              <w:t xml:space="preserve">Вероятность </w:t>
            </w:r>
          </w:p>
        </w:tc>
      </w:tr>
      <w:tr w:rsidR="00FC1DAC" w14:paraId="7F60DC73" w14:textId="77777777" w:rsidTr="00E76E45">
        <w:trPr>
          <w:trHeight w:val="2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28" w:type="dxa"/>
          </w:tcPr>
          <w:p w14:paraId="17A1788B" w14:textId="77777777" w:rsidR="00FC1DAC" w:rsidRDefault="00FC1DAC" w:rsidP="005941B3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Пробел </w:t>
            </w:r>
          </w:p>
        </w:tc>
        <w:tc>
          <w:tcPr>
            <w:tcW w:w="1128" w:type="dxa"/>
          </w:tcPr>
          <w:p w14:paraId="289A32DB" w14:textId="77777777" w:rsidR="00FC1DAC" w:rsidRDefault="00FC1DAC" w:rsidP="005941B3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0,175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28" w:type="dxa"/>
          </w:tcPr>
          <w:p w14:paraId="3E9DC48A" w14:textId="77777777" w:rsidR="00FC1DAC" w:rsidRDefault="00FC1DAC" w:rsidP="005941B3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р </w:t>
            </w:r>
          </w:p>
        </w:tc>
        <w:tc>
          <w:tcPr>
            <w:tcW w:w="1128" w:type="dxa"/>
          </w:tcPr>
          <w:p w14:paraId="4589B8D3" w14:textId="77777777" w:rsidR="00FC1DAC" w:rsidRDefault="00FC1DAC" w:rsidP="005941B3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0,040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28" w:type="dxa"/>
          </w:tcPr>
          <w:p w14:paraId="4F84568F" w14:textId="77777777" w:rsidR="00FC1DAC" w:rsidRDefault="00FC1DAC" w:rsidP="005941B3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я </w:t>
            </w:r>
          </w:p>
        </w:tc>
        <w:tc>
          <w:tcPr>
            <w:tcW w:w="1128" w:type="dxa"/>
          </w:tcPr>
          <w:p w14:paraId="22F998F9" w14:textId="77777777" w:rsidR="00FC1DAC" w:rsidRDefault="00FC1DAC" w:rsidP="005941B3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0,018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28" w:type="dxa"/>
          </w:tcPr>
          <w:p w14:paraId="5C6E46F2" w14:textId="77777777" w:rsidR="00FC1DAC" w:rsidRDefault="00FC1DAC" w:rsidP="005941B3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х </w:t>
            </w:r>
          </w:p>
        </w:tc>
        <w:tc>
          <w:tcPr>
            <w:tcW w:w="1128" w:type="dxa"/>
          </w:tcPr>
          <w:p w14:paraId="0DA49E7D" w14:textId="77777777" w:rsidR="00FC1DAC" w:rsidRDefault="00FC1DAC" w:rsidP="005941B3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0,009 </w:t>
            </w:r>
          </w:p>
        </w:tc>
      </w:tr>
      <w:tr w:rsidR="00FC1DAC" w14:paraId="2A956875" w14:textId="77777777" w:rsidTr="00E76E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28" w:type="dxa"/>
          </w:tcPr>
          <w:p w14:paraId="41F62D13" w14:textId="77777777" w:rsidR="00FC1DAC" w:rsidRDefault="00FC1DAC" w:rsidP="005941B3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о </w:t>
            </w:r>
          </w:p>
        </w:tc>
        <w:tc>
          <w:tcPr>
            <w:tcW w:w="1128" w:type="dxa"/>
          </w:tcPr>
          <w:p w14:paraId="1C2C1124" w14:textId="77777777" w:rsidR="00FC1DAC" w:rsidRDefault="00FC1DAC" w:rsidP="005941B3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0,090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28" w:type="dxa"/>
          </w:tcPr>
          <w:p w14:paraId="619A4062" w14:textId="77777777" w:rsidR="00FC1DAC" w:rsidRDefault="00FC1DAC" w:rsidP="005941B3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в </w:t>
            </w:r>
          </w:p>
        </w:tc>
        <w:tc>
          <w:tcPr>
            <w:tcW w:w="1128" w:type="dxa"/>
          </w:tcPr>
          <w:p w14:paraId="75A4D32E" w14:textId="77777777" w:rsidR="00FC1DAC" w:rsidRDefault="00FC1DAC" w:rsidP="005941B3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0,038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28" w:type="dxa"/>
          </w:tcPr>
          <w:p w14:paraId="4F4674E9" w14:textId="77777777" w:rsidR="00FC1DAC" w:rsidRDefault="00FC1DAC" w:rsidP="005941B3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ы </w:t>
            </w:r>
          </w:p>
        </w:tc>
        <w:tc>
          <w:tcPr>
            <w:tcW w:w="1128" w:type="dxa"/>
          </w:tcPr>
          <w:p w14:paraId="5CFFE962" w14:textId="77777777" w:rsidR="00FC1DAC" w:rsidRDefault="00FC1DAC" w:rsidP="005941B3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0,016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28" w:type="dxa"/>
          </w:tcPr>
          <w:p w14:paraId="60A92D2A" w14:textId="77777777" w:rsidR="00FC1DAC" w:rsidRDefault="00FC1DAC" w:rsidP="005941B3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ж </w:t>
            </w:r>
          </w:p>
        </w:tc>
        <w:tc>
          <w:tcPr>
            <w:tcW w:w="1128" w:type="dxa"/>
          </w:tcPr>
          <w:p w14:paraId="553698EC" w14:textId="77777777" w:rsidR="00FC1DAC" w:rsidRDefault="00FC1DAC" w:rsidP="005941B3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0,007 </w:t>
            </w:r>
          </w:p>
        </w:tc>
      </w:tr>
      <w:tr w:rsidR="00FC1DAC" w14:paraId="1955364B" w14:textId="77777777" w:rsidTr="00E76E45">
        <w:trPr>
          <w:trHeight w:val="10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28" w:type="dxa"/>
          </w:tcPr>
          <w:p w14:paraId="40D5185C" w14:textId="77777777" w:rsidR="00FC1DAC" w:rsidRDefault="00FC1DAC" w:rsidP="005941B3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е </w:t>
            </w:r>
          </w:p>
        </w:tc>
        <w:tc>
          <w:tcPr>
            <w:tcW w:w="1128" w:type="dxa"/>
          </w:tcPr>
          <w:p w14:paraId="4A1462AE" w14:textId="77777777" w:rsidR="00FC1DAC" w:rsidRDefault="00FC1DAC" w:rsidP="005941B3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0,072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28" w:type="dxa"/>
          </w:tcPr>
          <w:p w14:paraId="0B1A7E36" w14:textId="77777777" w:rsidR="00FC1DAC" w:rsidRDefault="00FC1DAC" w:rsidP="005941B3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л </w:t>
            </w:r>
          </w:p>
        </w:tc>
        <w:tc>
          <w:tcPr>
            <w:tcW w:w="1128" w:type="dxa"/>
          </w:tcPr>
          <w:p w14:paraId="12689EA8" w14:textId="77777777" w:rsidR="00FC1DAC" w:rsidRDefault="00FC1DAC" w:rsidP="005941B3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0,035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28" w:type="dxa"/>
          </w:tcPr>
          <w:p w14:paraId="529B5FFB" w14:textId="77777777" w:rsidR="00FC1DAC" w:rsidRDefault="00FC1DAC" w:rsidP="005941B3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з </w:t>
            </w:r>
          </w:p>
        </w:tc>
        <w:tc>
          <w:tcPr>
            <w:tcW w:w="1128" w:type="dxa"/>
          </w:tcPr>
          <w:p w14:paraId="2DBE0EEE" w14:textId="77777777" w:rsidR="00FC1DAC" w:rsidRDefault="00FC1DAC" w:rsidP="005941B3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0,016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28" w:type="dxa"/>
          </w:tcPr>
          <w:p w14:paraId="6F4F85C4" w14:textId="77777777" w:rsidR="00FC1DAC" w:rsidRDefault="00FC1DAC" w:rsidP="005941B3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ю </w:t>
            </w:r>
          </w:p>
        </w:tc>
        <w:tc>
          <w:tcPr>
            <w:tcW w:w="1128" w:type="dxa"/>
          </w:tcPr>
          <w:p w14:paraId="58CBB114" w14:textId="77777777" w:rsidR="00FC1DAC" w:rsidRDefault="00FC1DAC" w:rsidP="005941B3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0,006 </w:t>
            </w:r>
          </w:p>
        </w:tc>
      </w:tr>
      <w:tr w:rsidR="00FC1DAC" w14:paraId="50B546C0" w14:textId="77777777" w:rsidTr="00E76E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28" w:type="dxa"/>
          </w:tcPr>
          <w:p w14:paraId="75108F8B" w14:textId="77777777" w:rsidR="00FC1DAC" w:rsidRDefault="00FC1DAC" w:rsidP="005941B3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а </w:t>
            </w:r>
          </w:p>
        </w:tc>
        <w:tc>
          <w:tcPr>
            <w:tcW w:w="1128" w:type="dxa"/>
          </w:tcPr>
          <w:p w14:paraId="175FBF76" w14:textId="77777777" w:rsidR="00FC1DAC" w:rsidRDefault="00FC1DAC" w:rsidP="005941B3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0,062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28" w:type="dxa"/>
          </w:tcPr>
          <w:p w14:paraId="4F40BE00" w14:textId="77777777" w:rsidR="00FC1DAC" w:rsidRDefault="00FC1DAC" w:rsidP="005941B3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к </w:t>
            </w:r>
          </w:p>
        </w:tc>
        <w:tc>
          <w:tcPr>
            <w:tcW w:w="1128" w:type="dxa"/>
          </w:tcPr>
          <w:p w14:paraId="01C5DF52" w14:textId="77777777" w:rsidR="00FC1DAC" w:rsidRDefault="00FC1DAC" w:rsidP="005941B3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0,028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28" w:type="dxa"/>
          </w:tcPr>
          <w:p w14:paraId="1F14EDAF" w14:textId="77777777" w:rsidR="00FC1DAC" w:rsidRDefault="00FC1DAC" w:rsidP="005941B3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ъ </w:t>
            </w:r>
          </w:p>
        </w:tc>
        <w:tc>
          <w:tcPr>
            <w:tcW w:w="1128" w:type="dxa"/>
          </w:tcPr>
          <w:p w14:paraId="00EF2274" w14:textId="77777777" w:rsidR="00FC1DAC" w:rsidRDefault="00FC1DAC" w:rsidP="005941B3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0,014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28" w:type="dxa"/>
          </w:tcPr>
          <w:p w14:paraId="71097861" w14:textId="77777777" w:rsidR="00FC1DAC" w:rsidRDefault="00FC1DAC" w:rsidP="005941B3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ш </w:t>
            </w:r>
          </w:p>
        </w:tc>
        <w:tc>
          <w:tcPr>
            <w:tcW w:w="1128" w:type="dxa"/>
          </w:tcPr>
          <w:p w14:paraId="135C22F2" w14:textId="77777777" w:rsidR="00FC1DAC" w:rsidRDefault="00FC1DAC" w:rsidP="005941B3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0,006 </w:t>
            </w:r>
          </w:p>
        </w:tc>
      </w:tr>
      <w:tr w:rsidR="00FC1DAC" w14:paraId="241B4383" w14:textId="77777777" w:rsidTr="00E76E45">
        <w:trPr>
          <w:trHeight w:val="10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28" w:type="dxa"/>
          </w:tcPr>
          <w:p w14:paraId="55680D5D" w14:textId="77777777" w:rsidR="00FC1DAC" w:rsidRDefault="00FC1DAC" w:rsidP="005941B3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и </w:t>
            </w:r>
          </w:p>
        </w:tc>
        <w:tc>
          <w:tcPr>
            <w:tcW w:w="1128" w:type="dxa"/>
          </w:tcPr>
          <w:p w14:paraId="13D58BEB" w14:textId="77777777" w:rsidR="00FC1DAC" w:rsidRDefault="00FC1DAC" w:rsidP="005941B3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0,062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28" w:type="dxa"/>
          </w:tcPr>
          <w:p w14:paraId="026575C4" w14:textId="77777777" w:rsidR="00FC1DAC" w:rsidRDefault="00FC1DAC" w:rsidP="005941B3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м </w:t>
            </w:r>
          </w:p>
        </w:tc>
        <w:tc>
          <w:tcPr>
            <w:tcW w:w="1128" w:type="dxa"/>
          </w:tcPr>
          <w:p w14:paraId="096386F2" w14:textId="77777777" w:rsidR="00FC1DAC" w:rsidRDefault="00FC1DAC" w:rsidP="005941B3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0,026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28" w:type="dxa"/>
          </w:tcPr>
          <w:p w14:paraId="4A3CA1DF" w14:textId="77777777" w:rsidR="00FC1DAC" w:rsidRDefault="00FC1DAC" w:rsidP="005941B3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б </w:t>
            </w:r>
          </w:p>
        </w:tc>
        <w:tc>
          <w:tcPr>
            <w:tcW w:w="1128" w:type="dxa"/>
          </w:tcPr>
          <w:p w14:paraId="131ABC13" w14:textId="77777777" w:rsidR="00FC1DAC" w:rsidRDefault="00FC1DAC" w:rsidP="005941B3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0,014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28" w:type="dxa"/>
          </w:tcPr>
          <w:p w14:paraId="03ADE7D1" w14:textId="77777777" w:rsidR="00FC1DAC" w:rsidRDefault="00FC1DAC" w:rsidP="005941B3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ц </w:t>
            </w:r>
          </w:p>
        </w:tc>
        <w:tc>
          <w:tcPr>
            <w:tcW w:w="1128" w:type="dxa"/>
          </w:tcPr>
          <w:p w14:paraId="41A2F845" w14:textId="77777777" w:rsidR="00FC1DAC" w:rsidRDefault="00FC1DAC" w:rsidP="005941B3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0,004 </w:t>
            </w:r>
          </w:p>
        </w:tc>
      </w:tr>
      <w:tr w:rsidR="00FC1DAC" w14:paraId="5327A115" w14:textId="77777777" w:rsidTr="00E76E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28" w:type="dxa"/>
          </w:tcPr>
          <w:p w14:paraId="44F9C744" w14:textId="77777777" w:rsidR="00FC1DAC" w:rsidRDefault="00FC1DAC" w:rsidP="005941B3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н </w:t>
            </w:r>
          </w:p>
        </w:tc>
        <w:tc>
          <w:tcPr>
            <w:tcW w:w="1128" w:type="dxa"/>
          </w:tcPr>
          <w:p w14:paraId="3D5E4AE7" w14:textId="77777777" w:rsidR="00FC1DAC" w:rsidRDefault="00FC1DAC" w:rsidP="005941B3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0,053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28" w:type="dxa"/>
          </w:tcPr>
          <w:p w14:paraId="656C5988" w14:textId="77777777" w:rsidR="00FC1DAC" w:rsidRDefault="00FC1DAC" w:rsidP="005941B3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д </w:t>
            </w:r>
          </w:p>
        </w:tc>
        <w:tc>
          <w:tcPr>
            <w:tcW w:w="1128" w:type="dxa"/>
          </w:tcPr>
          <w:p w14:paraId="08B3998A" w14:textId="77777777" w:rsidR="00FC1DAC" w:rsidRDefault="00FC1DAC" w:rsidP="005941B3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0,025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28" w:type="dxa"/>
          </w:tcPr>
          <w:p w14:paraId="6D160285" w14:textId="77777777" w:rsidR="00FC1DAC" w:rsidRDefault="00FC1DAC" w:rsidP="005941B3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г </w:t>
            </w:r>
          </w:p>
        </w:tc>
        <w:tc>
          <w:tcPr>
            <w:tcW w:w="1128" w:type="dxa"/>
          </w:tcPr>
          <w:p w14:paraId="006B9BC9" w14:textId="77777777" w:rsidR="00FC1DAC" w:rsidRDefault="00FC1DAC" w:rsidP="005941B3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0,013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28" w:type="dxa"/>
          </w:tcPr>
          <w:p w14:paraId="3B441E0D" w14:textId="77777777" w:rsidR="00FC1DAC" w:rsidRDefault="00FC1DAC" w:rsidP="005941B3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щ </w:t>
            </w:r>
          </w:p>
        </w:tc>
        <w:tc>
          <w:tcPr>
            <w:tcW w:w="1128" w:type="dxa"/>
          </w:tcPr>
          <w:p w14:paraId="3F419CC2" w14:textId="77777777" w:rsidR="00FC1DAC" w:rsidRDefault="00FC1DAC" w:rsidP="005941B3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0,003 </w:t>
            </w:r>
          </w:p>
        </w:tc>
      </w:tr>
      <w:tr w:rsidR="00FC1DAC" w14:paraId="47F982C2" w14:textId="77777777" w:rsidTr="00E76E45">
        <w:trPr>
          <w:trHeight w:val="10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28" w:type="dxa"/>
          </w:tcPr>
          <w:p w14:paraId="325B7DF8" w14:textId="77777777" w:rsidR="00FC1DAC" w:rsidRDefault="00FC1DAC" w:rsidP="005941B3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т </w:t>
            </w:r>
          </w:p>
        </w:tc>
        <w:tc>
          <w:tcPr>
            <w:tcW w:w="1128" w:type="dxa"/>
          </w:tcPr>
          <w:p w14:paraId="7AFC56AD" w14:textId="77777777" w:rsidR="00FC1DAC" w:rsidRDefault="00FC1DAC" w:rsidP="005941B3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0,053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28" w:type="dxa"/>
          </w:tcPr>
          <w:p w14:paraId="3D9624E8" w14:textId="77777777" w:rsidR="00FC1DAC" w:rsidRDefault="00FC1DAC" w:rsidP="005941B3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п </w:t>
            </w:r>
          </w:p>
        </w:tc>
        <w:tc>
          <w:tcPr>
            <w:tcW w:w="1128" w:type="dxa"/>
          </w:tcPr>
          <w:p w14:paraId="4412AE13" w14:textId="77777777" w:rsidR="00FC1DAC" w:rsidRDefault="00FC1DAC" w:rsidP="005941B3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0,023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28" w:type="dxa"/>
          </w:tcPr>
          <w:p w14:paraId="1BACE7EB" w14:textId="77777777" w:rsidR="00FC1DAC" w:rsidRDefault="00FC1DAC" w:rsidP="005941B3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ч </w:t>
            </w:r>
          </w:p>
        </w:tc>
        <w:tc>
          <w:tcPr>
            <w:tcW w:w="1128" w:type="dxa"/>
          </w:tcPr>
          <w:p w14:paraId="5349F41E" w14:textId="77777777" w:rsidR="00FC1DAC" w:rsidRDefault="00FC1DAC" w:rsidP="005941B3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0,012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28" w:type="dxa"/>
          </w:tcPr>
          <w:p w14:paraId="57270341" w14:textId="77777777" w:rsidR="00FC1DAC" w:rsidRDefault="00FC1DAC" w:rsidP="005941B3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э </w:t>
            </w:r>
          </w:p>
        </w:tc>
        <w:tc>
          <w:tcPr>
            <w:tcW w:w="1128" w:type="dxa"/>
          </w:tcPr>
          <w:p w14:paraId="0EB4C515" w14:textId="77777777" w:rsidR="00FC1DAC" w:rsidRDefault="00FC1DAC" w:rsidP="005941B3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0,003 </w:t>
            </w:r>
          </w:p>
        </w:tc>
      </w:tr>
      <w:tr w:rsidR="00FC1DAC" w14:paraId="25C9F445" w14:textId="77777777" w:rsidTr="00E76E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28" w:type="dxa"/>
          </w:tcPr>
          <w:p w14:paraId="4A1A14EF" w14:textId="77777777" w:rsidR="00FC1DAC" w:rsidRDefault="00FC1DAC" w:rsidP="005941B3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с </w:t>
            </w:r>
          </w:p>
        </w:tc>
        <w:tc>
          <w:tcPr>
            <w:tcW w:w="1128" w:type="dxa"/>
          </w:tcPr>
          <w:p w14:paraId="65A1E119" w14:textId="77777777" w:rsidR="00FC1DAC" w:rsidRDefault="00FC1DAC" w:rsidP="005941B3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0,045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28" w:type="dxa"/>
          </w:tcPr>
          <w:p w14:paraId="0E4578D7" w14:textId="77777777" w:rsidR="00FC1DAC" w:rsidRDefault="00FC1DAC" w:rsidP="005941B3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у </w:t>
            </w:r>
          </w:p>
        </w:tc>
        <w:tc>
          <w:tcPr>
            <w:tcW w:w="1128" w:type="dxa"/>
          </w:tcPr>
          <w:p w14:paraId="1A399425" w14:textId="77777777" w:rsidR="00FC1DAC" w:rsidRDefault="00FC1DAC" w:rsidP="005941B3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0,021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28" w:type="dxa"/>
          </w:tcPr>
          <w:p w14:paraId="2DF50039" w14:textId="77777777" w:rsidR="00FC1DAC" w:rsidRDefault="00FC1DAC" w:rsidP="005941B3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й </w:t>
            </w:r>
          </w:p>
        </w:tc>
        <w:tc>
          <w:tcPr>
            <w:tcW w:w="1128" w:type="dxa"/>
          </w:tcPr>
          <w:p w14:paraId="2B1647B3" w14:textId="77777777" w:rsidR="00FC1DAC" w:rsidRDefault="00FC1DAC" w:rsidP="005941B3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0,010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28" w:type="dxa"/>
          </w:tcPr>
          <w:p w14:paraId="10C97253" w14:textId="77777777" w:rsidR="00FC1DAC" w:rsidRDefault="00FC1DAC" w:rsidP="005941B3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ф </w:t>
            </w:r>
          </w:p>
        </w:tc>
        <w:tc>
          <w:tcPr>
            <w:tcW w:w="1128" w:type="dxa"/>
          </w:tcPr>
          <w:p w14:paraId="1B339AE5" w14:textId="77777777" w:rsidR="00FC1DAC" w:rsidRDefault="00FC1DAC" w:rsidP="005941B3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0,001 </w:t>
            </w:r>
          </w:p>
        </w:tc>
      </w:tr>
    </w:tbl>
    <w:p w14:paraId="2C8AAB7F" w14:textId="77777777" w:rsidR="00FC1DAC" w:rsidRDefault="00FC1DAC" w:rsidP="00FC1DAC">
      <w:pPr>
        <w:ind w:firstLine="0"/>
      </w:pPr>
    </w:p>
    <w:p w14:paraId="5CC350E9" w14:textId="77777777" w:rsidR="00FC1DAC" w:rsidRPr="0095061E" w:rsidRDefault="00FC1DAC" w:rsidP="00FC1DAC">
      <w:r w:rsidRPr="0095061E">
        <w:t xml:space="preserve">4. На основе заданного текстового файла определить частоту появления символов в тексте. Определить энтропию однобуквенного сочетания заданного текста. </w:t>
      </w:r>
    </w:p>
    <w:p w14:paraId="4C03EFC2" w14:textId="77777777" w:rsidR="00FC1DAC" w:rsidRPr="0095061E" w:rsidRDefault="00FC1DAC" w:rsidP="00FC1DAC">
      <w:r w:rsidRPr="0095061E">
        <w:rPr>
          <w:i/>
          <w:iCs/>
        </w:rPr>
        <w:t xml:space="preserve">Примечание. </w:t>
      </w:r>
      <w:r w:rsidRPr="0095061E">
        <w:t xml:space="preserve">При выполнении четвертого задания исходный текст составляет не менее двух печатных страниц. </w:t>
      </w:r>
    </w:p>
    <w:p w14:paraId="4E11BBA5" w14:textId="77777777" w:rsidR="00FC1DAC" w:rsidRPr="0095061E" w:rsidRDefault="00FC1DAC" w:rsidP="00FC1DAC">
      <w:r w:rsidRPr="0095061E">
        <w:t xml:space="preserve">Вероятность появления, например, символа А в тексте вычисляется следующим образом: </w:t>
      </w:r>
    </w:p>
    <w:p w14:paraId="19587E70" w14:textId="77777777" w:rsidR="00FC1DAC" w:rsidRPr="0095061E" w:rsidRDefault="00FC1DAC" w:rsidP="00FC1DAC">
      <w:pPr>
        <w:jc w:val="center"/>
      </w:pPr>
      <w:r w:rsidRPr="0095061E">
        <w:rPr>
          <w:rFonts w:ascii="Cambria Math" w:hAnsi="Cambria Math" w:cs="Cambria Math"/>
        </w:rPr>
        <w:t>𝑝</w:t>
      </w:r>
      <w:r w:rsidRPr="0095061E">
        <w:t xml:space="preserve">(А) = </w:t>
      </w:r>
      <w:r w:rsidRPr="0095061E">
        <w:rPr>
          <w:rFonts w:ascii="Cambria Math" w:hAnsi="Cambria Math" w:cs="Cambria Math"/>
        </w:rPr>
        <w:t>𝑚</w:t>
      </w:r>
      <w:r>
        <w:rPr>
          <w:rFonts w:ascii="Cambria Math" w:hAnsi="Cambria Math" w:cs="Cambria Math"/>
        </w:rPr>
        <w:t>/</w:t>
      </w:r>
      <w:r w:rsidRPr="0095061E">
        <w:rPr>
          <w:rFonts w:ascii="Cambria Math" w:hAnsi="Cambria Math" w:cs="Cambria Math"/>
        </w:rPr>
        <w:t>𝑛</w:t>
      </w:r>
      <w:r w:rsidRPr="0095061E">
        <w:t xml:space="preserve"> ,</w:t>
      </w:r>
    </w:p>
    <w:p w14:paraId="72F74BD4" w14:textId="77777777" w:rsidR="00FC1DAC" w:rsidRDefault="00FC1DAC" w:rsidP="00FC1DAC">
      <w:r w:rsidRPr="0095061E">
        <w:t>где m – число появлений символа А; n – общее число символов в тексте.</w:t>
      </w:r>
    </w:p>
    <w:p w14:paraId="344B3BA3" w14:textId="77777777" w:rsidR="00FC1DAC" w:rsidRDefault="00FC1DAC" w:rsidP="00FC1DAC">
      <w:pPr>
        <w:ind w:firstLine="0"/>
      </w:pPr>
    </w:p>
    <w:p w14:paraId="66A1DDD2" w14:textId="77777777" w:rsidR="00FC1DAC" w:rsidRDefault="00FC1DAC" w:rsidP="00FC1DAC">
      <w:pPr>
        <w:ind w:firstLine="0"/>
      </w:pPr>
    </w:p>
    <w:p w14:paraId="0763297B" w14:textId="582CF057" w:rsidR="00FC1DAC" w:rsidRDefault="00FC1DAC" w:rsidP="0014385C">
      <w:pPr>
        <w:rPr>
          <w:b/>
          <w:bCs/>
        </w:rPr>
      </w:pPr>
      <w:r>
        <w:rPr>
          <w:b/>
          <w:bCs/>
        </w:rPr>
        <w:t>ВАРИАНТ 5</w:t>
      </w:r>
    </w:p>
    <w:p w14:paraId="4789C1BA" w14:textId="77777777" w:rsidR="00FC1DAC" w:rsidRDefault="00FC1DAC" w:rsidP="00FC1DAC">
      <w:pPr>
        <w:ind w:firstLine="0"/>
        <w:rPr>
          <w:b/>
          <w:bCs/>
        </w:rPr>
      </w:pPr>
    </w:p>
    <w:p w14:paraId="1EFB1454" w14:textId="77777777" w:rsidR="00FC1DAC" w:rsidRDefault="00FC1DAC" w:rsidP="00FC1DAC">
      <w:pPr>
        <w:ind w:firstLine="0"/>
      </w:pPr>
      <w:r>
        <w:t>Слишком много желающих узнать наши реальные имена.</w:t>
      </w:r>
    </w:p>
    <w:p w14:paraId="21479915" w14:textId="77777777" w:rsidR="00FC1DAC" w:rsidRDefault="00FC1DAC" w:rsidP="00FC1DAC">
      <w:pPr>
        <w:ind w:firstLine="0"/>
      </w:pPr>
      <w:r>
        <w:t>Оборотень шумно втягивает воздух, хмурится:</w:t>
      </w:r>
    </w:p>
    <w:p w14:paraId="52C887CE" w14:textId="77777777" w:rsidR="00FC1DAC" w:rsidRDefault="00FC1DAC" w:rsidP="00FC1DAC">
      <w:pPr>
        <w:ind w:firstLine="0"/>
      </w:pPr>
      <w:r>
        <w:t>- Она пыталась тебя пометить!</w:t>
      </w:r>
    </w:p>
    <w:p w14:paraId="720EC71E" w14:textId="77777777" w:rsidR="00FC1DAC" w:rsidRDefault="00FC1DAC" w:rsidP="00FC1DAC">
      <w:pPr>
        <w:ind w:firstLine="0"/>
      </w:pPr>
      <w:r>
        <w:t>- Я знаю. Не беспокойся, это просто журналистка.</w:t>
      </w:r>
    </w:p>
    <w:p w14:paraId="3BF9CF92" w14:textId="77777777" w:rsidR="00FC1DAC" w:rsidRDefault="00FC1DAC" w:rsidP="00FC1DAC">
      <w:pPr>
        <w:ind w:firstLine="0"/>
      </w:pPr>
      <w:r>
        <w:t xml:space="preserve">Ромка садится, кивает бармену. Тот корчит жуткую рожу - но подает ему граненый </w:t>
      </w:r>
    </w:p>
    <w:p w14:paraId="799CEFAC" w14:textId="77777777" w:rsidR="00FC1DAC" w:rsidRDefault="00FC1DAC" w:rsidP="00FC1DAC">
      <w:pPr>
        <w:ind w:firstLine="0"/>
      </w:pPr>
      <w:r>
        <w:lastRenderedPageBreak/>
        <w:t xml:space="preserve">стакан, наполненный "Абсолютом-пеппер". Мне даже смотреть тяжело, как Роман </w:t>
      </w:r>
    </w:p>
    <w:p w14:paraId="14A39F4F" w14:textId="77777777" w:rsidR="00FC1DAC" w:rsidRDefault="00FC1DAC" w:rsidP="00FC1DAC">
      <w:pPr>
        <w:ind w:firstLine="0"/>
      </w:pPr>
      <w:r>
        <w:t>пьет. А он, слегка морщась, вытирает рот и возвращает стакан.</w:t>
      </w:r>
    </w:p>
    <w:p w14:paraId="64235D0F" w14:textId="77777777" w:rsidR="00FC1DAC" w:rsidRDefault="00FC1DAC" w:rsidP="00FC1DAC">
      <w:pPr>
        <w:ind w:firstLine="0"/>
      </w:pPr>
      <w:r>
        <w:t>Может быть, он в реальности - алкоголик?</w:t>
      </w:r>
    </w:p>
    <w:p w14:paraId="3BB5ED9A" w14:textId="77777777" w:rsidR="00FC1DAC" w:rsidRDefault="00FC1DAC" w:rsidP="00FC1DAC">
      <w:pPr>
        <w:ind w:firstLine="0"/>
      </w:pPr>
      <w:r>
        <w:t>Не знаю.</w:t>
      </w:r>
    </w:p>
    <w:p w14:paraId="4D690F07" w14:textId="77777777" w:rsidR="00FC1DAC" w:rsidRDefault="00FC1DAC" w:rsidP="00FC1DAC">
      <w:pPr>
        <w:ind w:firstLine="0"/>
      </w:pPr>
      <w:r>
        <w:t xml:space="preserve">Мы таимся друг от друга точно так же, как от врагов. Мы слишком ценный товар. </w:t>
      </w:r>
    </w:p>
    <w:p w14:paraId="52725077" w14:textId="77777777" w:rsidR="00FC1DAC" w:rsidRDefault="00FC1DAC" w:rsidP="00FC1DAC">
      <w:pPr>
        <w:ind w:firstLine="0"/>
      </w:pPr>
      <w:r>
        <w:t xml:space="preserve">Глубоководные рыбы, мерцающие колдовским светом уроды, которых мечтает </w:t>
      </w:r>
    </w:p>
    <w:p w14:paraId="0685C5AB" w14:textId="77777777" w:rsidR="00FC1DAC" w:rsidRDefault="00FC1DAC" w:rsidP="00FC1DAC">
      <w:pPr>
        <w:ind w:firstLine="0"/>
      </w:pPr>
      <w:r>
        <w:t>попробовать каждая акула.</w:t>
      </w:r>
    </w:p>
    <w:p w14:paraId="54FCDBD4" w14:textId="77777777" w:rsidR="00FC1DAC" w:rsidRDefault="00FC1DAC" w:rsidP="00FC1DAC">
      <w:pPr>
        <w:ind w:firstLine="0"/>
      </w:pPr>
      <w:r>
        <w:t>- Ты донес яблочко? - спрашивает Роман.</w:t>
      </w:r>
    </w:p>
    <w:p w14:paraId="038A4264" w14:textId="77777777" w:rsidR="00FC1DAC" w:rsidRDefault="00FC1DAC" w:rsidP="00FC1DAC">
      <w:pPr>
        <w:ind w:firstLine="0"/>
      </w:pPr>
      <w:r>
        <w:t xml:space="preserve">- Все в порядке, - откидываю полу пиджака, хлопаю по карману рубашки, где лежит </w:t>
      </w:r>
    </w:p>
    <w:p w14:paraId="6A2198CB" w14:textId="77777777" w:rsidR="00FC1DAC" w:rsidRDefault="00FC1DAC" w:rsidP="00FC1DAC">
      <w:pPr>
        <w:ind w:firstLine="0"/>
      </w:pPr>
      <w:r>
        <w:t>дискета. - Товар на месте.</w:t>
      </w:r>
    </w:p>
    <w:p w14:paraId="25EF92DE" w14:textId="77777777" w:rsidR="00FC1DAC" w:rsidRDefault="00FC1DAC" w:rsidP="00FC1DAC">
      <w:pPr>
        <w:ind w:firstLine="0"/>
      </w:pPr>
      <w:r>
        <w:t>Оборотень чуть расслабляется.</w:t>
      </w:r>
    </w:p>
    <w:p w14:paraId="72E2106F" w14:textId="77777777" w:rsidR="00FC1DAC" w:rsidRDefault="00FC1DAC" w:rsidP="00FC1DAC">
      <w:pPr>
        <w:ind w:firstLine="0"/>
      </w:pPr>
      <w:r>
        <w:t>- А покупатель?</w:t>
      </w:r>
    </w:p>
    <w:p w14:paraId="659D5E98" w14:textId="77777777" w:rsidR="00FC1DAC" w:rsidRDefault="00FC1DAC" w:rsidP="00FC1DAC">
      <w:pPr>
        <w:ind w:firstLine="0"/>
      </w:pPr>
      <w:r>
        <w:t>Смотрю на часы.</w:t>
      </w:r>
    </w:p>
    <w:p w14:paraId="6142D930" w14:textId="77777777" w:rsidR="00FC1DAC" w:rsidRDefault="00FC1DAC" w:rsidP="00FC1DAC">
      <w:pPr>
        <w:ind w:firstLine="0"/>
      </w:pPr>
      <w:r>
        <w:t>- Через десять минут. Рядышком, у реки.</w:t>
      </w:r>
    </w:p>
    <w:p w14:paraId="5C92FCD3" w14:textId="77777777" w:rsidR="00FC1DAC" w:rsidRDefault="00FC1DAC" w:rsidP="00FC1DAC">
      <w:pPr>
        <w:ind w:firstLine="0"/>
      </w:pPr>
      <w:r>
        <w:t>- Пошли? - Роман берет стакан.</w:t>
      </w:r>
    </w:p>
    <w:p w14:paraId="0DFA0432" w14:textId="77777777" w:rsidR="00FC1DAC" w:rsidRDefault="00FC1DAC" w:rsidP="00FC1DAC">
      <w:pPr>
        <w:ind w:firstLine="0"/>
      </w:pPr>
      <w:r>
        <w:t xml:space="preserve">Я подхватываю свой, и мы выходим в ту дверь ресторана, что прорублена в каменной </w:t>
      </w:r>
    </w:p>
    <w:p w14:paraId="4B7FA7F6" w14:textId="77777777" w:rsidR="00FC1DAC" w:rsidRDefault="00FC1DAC" w:rsidP="00FC1DAC">
      <w:pPr>
        <w:ind w:firstLine="0"/>
      </w:pPr>
      <w:r>
        <w:t>стене. В маленьком тамбуре я тихо говорю:</w:t>
      </w:r>
    </w:p>
    <w:p w14:paraId="7B5B723D" w14:textId="77777777" w:rsidR="00FC1DAC" w:rsidRDefault="00FC1DAC" w:rsidP="00FC1DAC">
      <w:pPr>
        <w:ind w:firstLine="0"/>
      </w:pPr>
      <w:r>
        <w:t xml:space="preserve">- Индивидуальное пространство для нас обоих. Допуск для человека, назвавшего код </w:t>
      </w:r>
    </w:p>
    <w:p w14:paraId="7E3A813F" w14:textId="77777777" w:rsidR="00FC1DAC" w:rsidRDefault="00FC1DAC" w:rsidP="00FC1DAC">
      <w:pPr>
        <w:ind w:firstLine="0"/>
      </w:pPr>
      <w:r>
        <w:t>"серый-серый-черный".</w:t>
      </w:r>
    </w:p>
    <w:p w14:paraId="257D4E17" w14:textId="77777777" w:rsidR="00FC1DAC" w:rsidRDefault="00FC1DAC" w:rsidP="00FC1DAC">
      <w:pPr>
        <w:ind w:firstLine="0"/>
      </w:pPr>
      <w:r>
        <w:t xml:space="preserve">- Принято, - слышится из потолка. Теперь, сколько бы посетителей не захотело </w:t>
      </w:r>
    </w:p>
    <w:p w14:paraId="53299A1A" w14:textId="77777777" w:rsidR="00FC1DAC" w:rsidRDefault="00FC1DAC" w:rsidP="00FC1DAC">
      <w:pPr>
        <w:ind w:firstLine="0"/>
      </w:pPr>
      <w:r>
        <w:t xml:space="preserve">погулять в виртуальном пространстве "Трех поросят", их мы не увидим. Только </w:t>
      </w:r>
    </w:p>
    <w:p w14:paraId="7E09B7CD" w14:textId="77777777" w:rsidR="00FC1DAC" w:rsidRDefault="00FC1DAC" w:rsidP="00FC1DAC">
      <w:pPr>
        <w:ind w:firstLine="0"/>
      </w:pPr>
      <w:r>
        <w:t>покупателя, которому я загодя сообщил код.</w:t>
      </w:r>
    </w:p>
    <w:p w14:paraId="55DD23F0" w14:textId="77777777" w:rsidR="00FC1DAC" w:rsidRDefault="00FC1DAC" w:rsidP="00FC1DAC">
      <w:pPr>
        <w:ind w:firstLine="0"/>
      </w:pPr>
      <w:r>
        <w:t xml:space="preserve">За второй дверью - лес. Дремучий, первобытный, северный. Холодный ветер </w:t>
      </w:r>
    </w:p>
    <w:p w14:paraId="1FB8A0C1" w14:textId="77777777" w:rsidR="00FC1DAC" w:rsidRDefault="00FC1DAC" w:rsidP="00FC1DAC">
      <w:pPr>
        <w:ind w:firstLine="0"/>
      </w:pPr>
      <w:r>
        <w:t xml:space="preserve">пронизывает до костей, я ежусь. Мой спутник к холоду совершенно равнодушен. </w:t>
      </w:r>
    </w:p>
    <w:p w14:paraId="08FBDB8A" w14:textId="77777777" w:rsidR="00FC1DAC" w:rsidRDefault="00FC1DAC" w:rsidP="00FC1DAC">
      <w:pPr>
        <w:ind w:firstLine="0"/>
      </w:pPr>
      <w:r>
        <w:t>Может быть, у него более простой шлем - без кондиционера?</w:t>
      </w:r>
    </w:p>
    <w:p w14:paraId="4122054A" w14:textId="77777777" w:rsidR="00FC1DAC" w:rsidRDefault="00FC1DAC" w:rsidP="00FC1DAC">
      <w:pPr>
        <w:ind w:firstLine="0"/>
      </w:pPr>
      <w:r>
        <w:t>Бог знает...</w:t>
      </w:r>
    </w:p>
    <w:p w14:paraId="5131BEA6" w14:textId="77777777" w:rsidR="00FC1DAC" w:rsidRDefault="00FC1DAC" w:rsidP="00FC1DAC">
      <w:pPr>
        <w:ind w:firstLine="0"/>
      </w:pPr>
      <w:r>
        <w:t xml:space="preserve">Зарабатывает он не меньше моего, но, может быть, у него огромная семья. Или </w:t>
      </w:r>
    </w:p>
    <w:p w14:paraId="7C6BCD2E" w14:textId="77777777" w:rsidR="00FC1DAC" w:rsidRDefault="00FC1DAC" w:rsidP="00FC1DAC">
      <w:pPr>
        <w:ind w:firstLine="0"/>
      </w:pPr>
      <w:r>
        <w:t>Роман и впрямь алкоголик, проматывающий тысячи зеленых за считанные недели?</w:t>
      </w:r>
    </w:p>
    <w:p w14:paraId="4EAB469C" w14:textId="77777777" w:rsidR="00FC1DAC" w:rsidRDefault="00FC1DAC" w:rsidP="00FC1DAC">
      <w:pPr>
        <w:ind w:firstLine="0"/>
      </w:pPr>
      <w:r>
        <w:t xml:space="preserve">За нашей спиной - маленький каменный домик, так выглядят "Три поросенка" с этой </w:t>
      </w:r>
    </w:p>
    <w:p w14:paraId="1BC0B3E7" w14:textId="77777777" w:rsidR="00FC1DAC" w:rsidRDefault="00FC1DAC" w:rsidP="00FC1DAC">
      <w:pPr>
        <w:ind w:firstLine="0"/>
      </w:pPr>
      <w:r>
        <w:t>стороны. Идем по тропинке, помаленьку отхлебывая из бокалов.</w:t>
      </w:r>
    </w:p>
    <w:p w14:paraId="4AC2679B" w14:textId="77777777" w:rsidR="00FC1DAC" w:rsidRDefault="00FC1DAC" w:rsidP="00FC1DAC">
      <w:pPr>
        <w:ind w:firstLine="0"/>
      </w:pPr>
      <w:r>
        <w:lastRenderedPageBreak/>
        <w:t>- Тебе нравится перцовка? - мимоходом спрашиваю у оборотня.</w:t>
      </w:r>
    </w:p>
    <w:p w14:paraId="1F0D721D" w14:textId="77777777" w:rsidR="00FC1DAC" w:rsidRDefault="00FC1DAC" w:rsidP="00FC1DAC">
      <w:pPr>
        <w:ind w:firstLine="0"/>
      </w:pPr>
      <w:r>
        <w:t>- Да.</w:t>
      </w:r>
    </w:p>
    <w:p w14:paraId="61DF7CFA" w14:textId="77777777" w:rsidR="00FC1DAC" w:rsidRDefault="00FC1DAC" w:rsidP="00FC1DAC">
      <w:pPr>
        <w:ind w:firstLine="0"/>
      </w:pPr>
      <w:r>
        <w:t>Сухо и без малейших комментариев. Хотел бы я знать, Роман, кто ты на самом деле.</w:t>
      </w:r>
    </w:p>
    <w:p w14:paraId="55CA76BC" w14:textId="77777777" w:rsidR="00FC1DAC" w:rsidRDefault="00FC1DAC" w:rsidP="00FC1DAC">
      <w:pPr>
        <w:ind w:firstLine="0"/>
      </w:pPr>
      <w:r>
        <w:t>Но это невозможно. Виртуальность жестока к неосторожным.</w:t>
      </w:r>
    </w:p>
    <w:p w14:paraId="5339E40F" w14:textId="77777777" w:rsidR="00FC1DAC" w:rsidRDefault="00FC1DAC" w:rsidP="00FC1DAC">
      <w:pPr>
        <w:ind w:firstLine="0"/>
      </w:pPr>
      <w:r>
        <w:t xml:space="preserve">Выходим к реке. Крутой обрыв, схваченный цепким покровом низкого кустарника. </w:t>
      </w:r>
    </w:p>
    <w:p w14:paraId="6EEF0483" w14:textId="77777777" w:rsidR="00FC1DAC" w:rsidRDefault="00FC1DAC" w:rsidP="00FC1DAC">
      <w:pPr>
        <w:ind w:firstLine="0"/>
      </w:pPr>
      <w:r>
        <w:t xml:space="preserve">Очень сильный ветер, я щурюсь. Небо затянуто тучами. Река не то чтобы горная, но </w:t>
      </w:r>
    </w:p>
    <w:p w14:paraId="628D1976" w14:textId="77777777" w:rsidR="00FC1DAC" w:rsidRDefault="00FC1DAC" w:rsidP="00FC1DAC">
      <w:pPr>
        <w:ind w:firstLine="0"/>
      </w:pPr>
      <w:r>
        <w:t xml:space="preserve">порожистая и быстрая. Вдали вьется стая каких-то крупных птиц - не знаю, каких </w:t>
      </w:r>
    </w:p>
    <w:p w14:paraId="5A16B814" w14:textId="77777777" w:rsidR="00FC1DAC" w:rsidRDefault="00FC1DAC" w:rsidP="00FC1DAC">
      <w:pPr>
        <w:ind w:firstLine="0"/>
      </w:pPr>
      <w:r>
        <w:t xml:space="preserve">именно, они никогда не подлетают близко. Над обрывом - столик, на нем стоят </w:t>
      </w:r>
    </w:p>
    <w:p w14:paraId="34A0CCE7" w14:textId="77777777" w:rsidR="00FC1DAC" w:rsidRDefault="00FC1DAC" w:rsidP="00FC1DAC">
      <w:pPr>
        <w:ind w:firstLine="0"/>
      </w:pPr>
      <w:r>
        <w:t xml:space="preserve">бутылки джина, тоника и "Абсолют-пеппера". Еще никелированный термос, в нем, я </w:t>
      </w:r>
    </w:p>
    <w:p w14:paraId="17E19A81" w14:textId="77777777" w:rsidR="00FC1DAC" w:rsidRDefault="00FC1DAC" w:rsidP="00FC1DAC">
      <w:pPr>
        <w:ind w:firstLine="0"/>
      </w:pPr>
      <w:r>
        <w:t xml:space="preserve">знаю, глинтвейн. Вкусный, с корицей, ванилью, мускатным орехом, перцем, </w:t>
      </w:r>
    </w:p>
    <w:p w14:paraId="44F0FF82" w14:textId="77777777" w:rsidR="00FC1DAC" w:rsidRDefault="00FC1DAC" w:rsidP="00FC1DAC">
      <w:pPr>
        <w:ind w:firstLine="0"/>
      </w:pPr>
      <w:r>
        <w:t>кориандром. Рядом три плетеных стула. Садимся рядом, смотрим на реку.</w:t>
      </w:r>
    </w:p>
    <w:p w14:paraId="6C87045A" w14:textId="77777777" w:rsidR="00FC1DAC" w:rsidRDefault="00FC1DAC" w:rsidP="00FC1DAC">
      <w:pPr>
        <w:ind w:firstLine="0"/>
      </w:pPr>
      <w:r>
        <w:t>Красиво.</w:t>
      </w:r>
    </w:p>
    <w:p w14:paraId="12BEE0A4" w14:textId="77777777" w:rsidR="00FC1DAC" w:rsidRDefault="00FC1DAC" w:rsidP="00FC1DAC">
      <w:pPr>
        <w:ind w:firstLine="0"/>
      </w:pPr>
      <w:r>
        <w:t xml:space="preserve">Белая пена на камнях, холодный ветер, полный бокал в руке, сизые тучи, </w:t>
      </w:r>
    </w:p>
    <w:p w14:paraId="3FBCB571" w14:textId="77777777" w:rsidR="00FC1DAC" w:rsidRDefault="00FC1DAC" w:rsidP="00FC1DAC">
      <w:pPr>
        <w:ind w:firstLine="0"/>
      </w:pPr>
      <w:r>
        <w:t xml:space="preserve">клубящиеся над головой. Завтра наверняка пойдет снег. Но в виртуальности не </w:t>
      </w:r>
    </w:p>
    <w:p w14:paraId="45897CED" w14:textId="77777777" w:rsidR="00FC1DAC" w:rsidRDefault="00FC1DAC" w:rsidP="00FC1DAC">
      <w:pPr>
        <w:ind w:firstLine="0"/>
      </w:pPr>
      <w:r>
        <w:t>бывает "завтра".</w:t>
      </w:r>
    </w:p>
    <w:p w14:paraId="468A77E0" w14:textId="77777777" w:rsidR="00FC1DAC" w:rsidRDefault="00FC1DAC" w:rsidP="00FC1DAC">
      <w:pPr>
        <w:ind w:firstLine="0"/>
      </w:pPr>
      <w:r>
        <w:t>- Хотел бы я знать, - делаю глоток, - откуда взята эта река.</w:t>
      </w:r>
    </w:p>
    <w:p w14:paraId="492595CE" w14:textId="77777777" w:rsidR="00FC1DAC" w:rsidRDefault="00FC1DAC" w:rsidP="00FC1DAC">
      <w:pPr>
        <w:ind w:firstLine="0"/>
      </w:pPr>
      <w:r>
        <w:t xml:space="preserve">- Места красивее не видал я в своей жизни... - странным тоном произносит </w:t>
      </w:r>
    </w:p>
    <w:p w14:paraId="41F0D9FA" w14:textId="77777777" w:rsidR="00FC1DAC" w:rsidRDefault="00FC1DAC" w:rsidP="00FC1DAC">
      <w:pPr>
        <w:ind w:firstLine="0"/>
      </w:pPr>
      <w:r>
        <w:t>оборотень.</w:t>
      </w:r>
    </w:p>
    <w:p w14:paraId="4FE71300" w14:textId="77777777" w:rsidR="00FC1DAC" w:rsidRDefault="00FC1DAC" w:rsidP="00FC1DAC">
      <w:pPr>
        <w:ind w:firstLine="0"/>
      </w:pPr>
      <w:r>
        <w:t xml:space="preserve">Вот так всегда. У каждого свои ассоциации и аналогии. Для Романа, явно, этот </w:t>
      </w:r>
    </w:p>
    <w:p w14:paraId="6ED0D644" w14:textId="77777777" w:rsidR="00FC1DAC" w:rsidRDefault="00FC1DAC" w:rsidP="00FC1DAC">
      <w:pPr>
        <w:ind w:firstLine="0"/>
      </w:pPr>
      <w:r>
        <w:t>пейзаж что-то означает. Для меня - просто красивое место.</w:t>
      </w:r>
    </w:p>
    <w:p w14:paraId="5CB8E4CA" w14:textId="77777777" w:rsidR="00FC1DAC" w:rsidRDefault="00FC1DAC" w:rsidP="00FC1DAC">
      <w:pPr>
        <w:ind w:firstLine="0"/>
      </w:pPr>
      <w:r>
        <w:t>- Ты здесь бывал?</w:t>
      </w:r>
    </w:p>
    <w:p w14:paraId="3C2DFD6A" w14:textId="77777777" w:rsidR="00FC1DAC" w:rsidRDefault="00FC1DAC" w:rsidP="00FC1DAC">
      <w:pPr>
        <w:ind w:firstLine="0"/>
      </w:pPr>
      <w:r>
        <w:t>- В какой-то мере.</w:t>
      </w:r>
    </w:p>
    <w:p w14:paraId="4B5F91CA" w14:textId="77777777" w:rsidR="00FC1DAC" w:rsidRDefault="00FC1DAC" w:rsidP="00FC1DAC">
      <w:pPr>
        <w:ind w:firstLine="0"/>
      </w:pPr>
      <w:r>
        <w:t>Интересно.</w:t>
      </w:r>
    </w:p>
    <w:p w14:paraId="2C68DAC2" w14:textId="77777777" w:rsidR="00FC1DAC" w:rsidRDefault="00FC1DAC" w:rsidP="00FC1DAC">
      <w:pPr>
        <w:ind w:firstLine="0"/>
      </w:pPr>
      <w:r>
        <w:t>- Что это за птицы, Роман?</w:t>
      </w:r>
    </w:p>
    <w:p w14:paraId="4D9D1F4A" w14:textId="77777777" w:rsidR="00FC1DAC" w:rsidRDefault="00FC1DAC" w:rsidP="00FC1DAC">
      <w:pPr>
        <w:ind w:firstLine="0"/>
      </w:pPr>
      <w:r>
        <w:t>- Гарпии, - не глядя отвечает он. Хлоп - и его стакан пуст.</w:t>
      </w:r>
    </w:p>
    <w:p w14:paraId="1FC6396B" w14:textId="77777777" w:rsidR="00FC1DAC" w:rsidRDefault="00FC1DAC" w:rsidP="00FC1DAC">
      <w:pPr>
        <w:ind w:firstLine="0"/>
      </w:pPr>
      <w:r>
        <w:t>Но он все равно не пьянеет.</w:t>
      </w:r>
    </w:p>
    <w:p w14:paraId="1295880E" w14:textId="77777777" w:rsidR="00FC1DAC" w:rsidRDefault="00FC1DAC" w:rsidP="00FC1DAC">
      <w:pPr>
        <w:ind w:firstLine="0"/>
      </w:pPr>
      <w:r>
        <w:t xml:space="preserve">Как я ненавижу тайну, которая окружает нас. Мы боимся друг друга.  Мы боимся </w:t>
      </w:r>
    </w:p>
    <w:p w14:paraId="0D912DD2" w14:textId="77777777" w:rsidR="00FC1DAC" w:rsidRDefault="00FC1DAC" w:rsidP="00FC1DAC">
      <w:pPr>
        <w:ind w:firstLine="0"/>
      </w:pPr>
      <w:r>
        <w:t>всего.</w:t>
      </w:r>
    </w:p>
    <w:p w14:paraId="159795A0" w14:textId="77777777" w:rsidR="00FC1DAC" w:rsidRDefault="00FC1DAC" w:rsidP="00FC1DAC">
      <w:pPr>
        <w:ind w:firstLine="0"/>
      </w:pPr>
      <w:r>
        <w:t>- А погода приятная, - бросаю наугад.</w:t>
      </w:r>
    </w:p>
    <w:p w14:paraId="7353E7C6" w14:textId="77777777" w:rsidR="00FC1DAC" w:rsidRDefault="00FC1DAC" w:rsidP="00FC1DAC">
      <w:pPr>
        <w:ind w:firstLine="0"/>
      </w:pPr>
      <w:r>
        <w:t xml:space="preserve">- Снежное нынче лето... - говорит оборотень. И смотрит на меня с иронией. Он </w:t>
      </w:r>
    </w:p>
    <w:p w14:paraId="74EF9029" w14:textId="77777777" w:rsidR="00FC1DAC" w:rsidRDefault="00FC1DAC" w:rsidP="00FC1DAC">
      <w:pPr>
        <w:ind w:firstLine="0"/>
      </w:pPr>
      <w:r>
        <w:t>узнает эту местность. Она отзывается чем-то в его душе.</w:t>
      </w:r>
    </w:p>
    <w:p w14:paraId="257A7134" w14:textId="77777777" w:rsidR="00FC1DAC" w:rsidRDefault="00FC1DAC" w:rsidP="00FC1DAC">
      <w:pPr>
        <w:ind w:firstLine="0"/>
      </w:pPr>
      <w:r>
        <w:t>Мне не дано узнать, чем именно.</w:t>
      </w:r>
    </w:p>
    <w:p w14:paraId="6555988D" w14:textId="77777777" w:rsidR="00FC1DAC" w:rsidRDefault="00FC1DAC" w:rsidP="00FC1DAC">
      <w:pPr>
        <w:ind w:firstLine="0"/>
      </w:pPr>
      <w:r>
        <w:lastRenderedPageBreak/>
        <w:t xml:space="preserve">Наливаю себе глинтвейна в тяжелую керамическую чашу. Вдыхаю аромат. Снежное </w:t>
      </w:r>
    </w:p>
    <w:p w14:paraId="1FCA5010" w14:textId="77777777" w:rsidR="00FC1DAC" w:rsidRDefault="00FC1DAC" w:rsidP="00FC1DAC">
      <w:pPr>
        <w:ind w:firstLine="0"/>
      </w:pPr>
      <w:r>
        <w:t>лето? Пускай. Нет ничего лучше плохой погоды.</w:t>
      </w:r>
    </w:p>
    <w:p w14:paraId="2F6E2C70" w14:textId="77777777" w:rsidR="00FC1DAC" w:rsidRDefault="00FC1DAC" w:rsidP="00FC1DAC">
      <w:pPr>
        <w:ind w:firstLine="0"/>
      </w:pPr>
      <w:r>
        <w:t>- Леня, ты куришь травку? - Роман протягивает мне портсигар.</w:t>
      </w:r>
    </w:p>
    <w:p w14:paraId="30AB8820" w14:textId="77777777" w:rsidR="00FC1DAC" w:rsidRDefault="00FC1DAC" w:rsidP="00FC1DAC">
      <w:pPr>
        <w:ind w:firstLine="0"/>
      </w:pPr>
      <w:r>
        <w:t>- Нет.</w:t>
      </w:r>
    </w:p>
    <w:p w14:paraId="3F91F962" w14:textId="77777777" w:rsidR="00FC1DAC" w:rsidRDefault="00FC1DAC" w:rsidP="00FC1DAC">
      <w:pPr>
        <w:ind w:firstLine="0"/>
      </w:pPr>
      <w:r>
        <w:t>Наверное, он и впрямь алкоголик и наркоман...</w:t>
      </w:r>
    </w:p>
    <w:p w14:paraId="5E19028F" w14:textId="77777777" w:rsidR="00FC1DAC" w:rsidRDefault="00FC1DAC" w:rsidP="00FC1DAC">
      <w:pPr>
        <w:ind w:firstLine="0"/>
      </w:pPr>
      <w:r>
        <w:t>- Говорят, куда безвреднее алкоголя и табака.</w:t>
      </w:r>
    </w:p>
    <w:p w14:paraId="00841F9D" w14:textId="77777777" w:rsidR="00FC1DAC" w:rsidRDefault="00FC1DAC" w:rsidP="00FC1DAC">
      <w:pPr>
        <w:ind w:firstLine="0"/>
      </w:pPr>
      <w:r>
        <w:t>- Говорят, что в Москве кур доят.</w:t>
      </w:r>
    </w:p>
    <w:p w14:paraId="67BD8095" w14:textId="77777777" w:rsidR="00FC1DAC" w:rsidRDefault="00FC1DAC" w:rsidP="00FC1DAC">
      <w:pPr>
        <w:ind w:firstLine="0"/>
      </w:pPr>
      <w:r>
        <w:t>Роман колеблется, но закуривает.</w:t>
      </w:r>
    </w:p>
    <w:p w14:paraId="6BFAB6F5" w14:textId="77777777" w:rsidR="00FC1DAC" w:rsidRDefault="00FC1DAC" w:rsidP="00FC1DAC">
      <w:pPr>
        <w:ind w:firstLine="0"/>
      </w:pPr>
      <w:r>
        <w:t>Блин. Надины доводы начинают казаться мне не такими уж безумными.</w:t>
      </w:r>
    </w:p>
    <w:p w14:paraId="0C49D0B7" w14:textId="77777777" w:rsidR="00FC1DAC" w:rsidRDefault="00FC1DAC" w:rsidP="00FC1DAC">
      <w:pPr>
        <w:ind w:firstLine="0"/>
      </w:pPr>
      <w:r>
        <w:t xml:space="preserve">Я пью глинтвейн, Роман курит анашу. Минуты через две щелчком отправляет </w:t>
      </w:r>
    </w:p>
    <w:p w14:paraId="06D8ABC4" w14:textId="77777777" w:rsidR="00FC1DAC" w:rsidRDefault="00FC1DAC" w:rsidP="00FC1DAC">
      <w:pPr>
        <w:ind w:firstLine="0"/>
      </w:pPr>
      <w:r>
        <w:t>недокуренную сигарету вниз и говорит:</w:t>
      </w:r>
    </w:p>
    <w:p w14:paraId="414222EB" w14:textId="77777777" w:rsidR="00FC1DAC" w:rsidRDefault="00FC1DAC" w:rsidP="00FC1DAC">
      <w:pPr>
        <w:ind w:firstLine="0"/>
      </w:pPr>
      <w:r>
        <w:t>- Детская забава. Плесни мне вина.</w:t>
      </w:r>
    </w:p>
    <w:p w14:paraId="21426B5D" w14:textId="77777777" w:rsidR="00FC1DAC" w:rsidRDefault="00FC1DAC" w:rsidP="00FC1DAC">
      <w:pPr>
        <w:ind w:firstLine="0"/>
      </w:pPr>
      <w:r>
        <w:t>- Это глинтвейн.</w:t>
      </w:r>
    </w:p>
    <w:p w14:paraId="0C1D8809" w14:textId="77777777" w:rsidR="00FC1DAC" w:rsidRDefault="00FC1DAC" w:rsidP="00FC1DAC">
      <w:pPr>
        <w:ind w:firstLine="0"/>
      </w:pPr>
      <w:r>
        <w:t>- Какая, фиг, разница...</w:t>
      </w:r>
    </w:p>
    <w:p w14:paraId="63F86C0D" w14:textId="77777777" w:rsidR="00FC1DAC" w:rsidRDefault="00FC1DAC" w:rsidP="00FC1DAC">
      <w:pPr>
        <w:ind w:firstLine="0"/>
      </w:pPr>
      <w:r>
        <w:t>Теперь мы оба потягиваем горячее вино с пряностями. Роман кивает:</w:t>
      </w:r>
    </w:p>
    <w:p w14:paraId="4C56240F" w14:textId="77777777" w:rsidR="00FC1DAC" w:rsidRDefault="00FC1DAC" w:rsidP="00FC1DAC">
      <w:pPr>
        <w:ind w:firstLine="0"/>
      </w:pPr>
      <w:r>
        <w:t>- Рулез!</w:t>
      </w:r>
    </w:p>
    <w:p w14:paraId="1FB23E86" w14:textId="77777777" w:rsidR="00FC1DAC" w:rsidRDefault="00FC1DAC" w:rsidP="00FC1DAC">
      <w:pPr>
        <w:ind w:firstLine="0"/>
      </w:pPr>
      <w:r>
        <w:t xml:space="preserve">Я согласно киваю. "Рулез" - это что-то хорошее. Холодное пиво, компьютер </w:t>
      </w:r>
    </w:p>
    <w:p w14:paraId="141563D0" w14:textId="77777777" w:rsidR="00FC1DAC" w:rsidRDefault="00FC1DAC" w:rsidP="00FC1DAC">
      <w:pPr>
        <w:ind w:firstLine="0"/>
      </w:pPr>
      <w:r>
        <w:t>седьмого поколения, юная красавица, удачно обезвреженный вирус... глинтвейн.</w:t>
      </w:r>
    </w:p>
    <w:p w14:paraId="13A2E0D5" w14:textId="77777777" w:rsidR="00FC1DAC" w:rsidRDefault="00FC1DAC" w:rsidP="00FC1DAC">
      <w:pPr>
        <w:ind w:firstLine="0"/>
      </w:pPr>
      <w:r>
        <w:t>Сидим над обрывом и нам хорошо.</w:t>
      </w:r>
    </w:p>
    <w:p w14:paraId="6A97FCAE" w14:textId="77777777" w:rsidR="00FC1DAC" w:rsidRDefault="00FC1DAC" w:rsidP="00FC1DAC">
      <w:pPr>
        <w:ind w:firstLine="0"/>
      </w:pPr>
      <w:r>
        <w:t>- Что было в том яблочке?</w:t>
      </w:r>
    </w:p>
    <w:p w14:paraId="63C58CFB" w14:textId="77777777" w:rsidR="00FC1DAC" w:rsidRDefault="00FC1DAC" w:rsidP="00FC1DAC">
      <w:pPr>
        <w:ind w:firstLine="0"/>
      </w:pPr>
      <w:r>
        <w:t>- Новое лекарство от простуды. Очень эффективное.</w:t>
      </w:r>
    </w:p>
    <w:p w14:paraId="2CBE56FF" w14:textId="77777777" w:rsidR="00FC1DAC" w:rsidRDefault="00FC1DAC" w:rsidP="00FC1DAC">
      <w:pPr>
        <w:ind w:firstLine="0"/>
      </w:pPr>
      <w:r>
        <w:t>Роман хмурится.</w:t>
      </w:r>
    </w:p>
    <w:p w14:paraId="1D1C3800" w14:textId="77777777" w:rsidR="00FC1DAC" w:rsidRDefault="00FC1DAC" w:rsidP="00FC1DAC">
      <w:pPr>
        <w:ind w:firstLine="0"/>
      </w:pPr>
      <w:r>
        <w:t>- Это стоит шесть тысяч?</w:t>
      </w:r>
    </w:p>
    <w:p w14:paraId="5E9D16CA" w14:textId="77777777" w:rsidR="00FC1DAC" w:rsidRDefault="00FC1DAC" w:rsidP="00FC1DAC">
      <w:pPr>
        <w:ind w:firstLine="0"/>
      </w:pPr>
      <w:r>
        <w:t>- Это стоит сто.</w:t>
      </w:r>
    </w:p>
    <w:p w14:paraId="4B802577" w14:textId="77777777" w:rsidR="00FC1DAC" w:rsidRDefault="00FC1DAC" w:rsidP="00FC1DAC">
      <w:pPr>
        <w:ind w:firstLine="0"/>
      </w:pPr>
      <w:r>
        <w:t>- А... - Роман меняется в лице.</w:t>
      </w:r>
    </w:p>
    <w:p w14:paraId="0E2A1728" w14:textId="77777777" w:rsidR="00FC1DAC" w:rsidRDefault="00FC1DAC" w:rsidP="00FC1DAC">
      <w:pPr>
        <w:ind w:firstLine="0"/>
      </w:pPr>
      <w:r>
        <w:t>- Давай дождемся покупателя.</w:t>
      </w:r>
    </w:p>
    <w:p w14:paraId="7FC71399" w14:textId="77777777" w:rsidR="00FC1DAC" w:rsidRDefault="00FC1DAC" w:rsidP="00FC1DAC">
      <w:pPr>
        <w:ind w:firstLine="0"/>
      </w:pPr>
      <w:r>
        <w:t>Оборотень кивает:</w:t>
      </w:r>
    </w:p>
    <w:p w14:paraId="1347CC05" w14:textId="77777777" w:rsidR="00FC1DAC" w:rsidRDefault="00FC1DAC" w:rsidP="00FC1DAC">
      <w:pPr>
        <w:ind w:firstLine="0"/>
      </w:pPr>
      <w:r>
        <w:t>- Твоя операция, тебе решать.</w:t>
      </w:r>
    </w:p>
    <w:p w14:paraId="446AA3F9" w14:textId="77777777" w:rsidR="00FC1DAC" w:rsidRDefault="00FC1DAC" w:rsidP="00FC1DAC">
      <w:pPr>
        <w:ind w:firstLine="0"/>
      </w:pPr>
      <w:r>
        <w:t xml:space="preserve">Покупатель появляется минут через десять, когда я уже начинаю беспокоиться. Я </w:t>
      </w:r>
    </w:p>
    <w:p w14:paraId="4A215E39" w14:textId="77777777" w:rsidR="00FC1DAC" w:rsidRDefault="00FC1DAC" w:rsidP="00FC1DAC">
      <w:pPr>
        <w:ind w:firstLine="0"/>
      </w:pPr>
      <w:r>
        <w:t xml:space="preserve">знал его лишь под кличкой "Тертый", а он меня - под прозвищем "Стрелок". </w:t>
      </w:r>
    </w:p>
    <w:p w14:paraId="7D289795" w14:textId="77777777" w:rsidR="00FC1DAC" w:rsidRDefault="00FC1DAC" w:rsidP="00FC1DAC">
      <w:pPr>
        <w:ind w:firstLine="0"/>
      </w:pPr>
      <w:r>
        <w:t xml:space="preserve">Покупатель опрятен и неприметен, простой костюм, незапоминающееся лицо. Молодой </w:t>
      </w:r>
    </w:p>
    <w:p w14:paraId="194C1808" w14:textId="77777777" w:rsidR="00FC1DAC" w:rsidRDefault="00FC1DAC" w:rsidP="00FC1DAC">
      <w:pPr>
        <w:ind w:firstLine="0"/>
      </w:pPr>
      <w:r>
        <w:t>парень с дипломатом в руке.</w:t>
      </w:r>
    </w:p>
    <w:p w14:paraId="1742A9C6" w14:textId="77777777" w:rsidR="00FC1DAC" w:rsidRDefault="00FC1DAC" w:rsidP="00FC1DAC">
      <w:pPr>
        <w:ind w:firstLine="0"/>
      </w:pPr>
      <w:r>
        <w:t xml:space="preserve">- Добрый вечер, Стрелок! - говорит он мне. Голос излишне ровен - Тертый общается </w:t>
      </w:r>
    </w:p>
    <w:p w14:paraId="62D52260" w14:textId="7377D39D" w:rsidR="00FC1DAC" w:rsidRDefault="00FC1DAC" w:rsidP="00FC1DAC">
      <w:pPr>
        <w:ind w:firstLine="0"/>
      </w:pPr>
      <w:r>
        <w:t>через программу-переводчик.</w:t>
      </w:r>
    </w:p>
    <w:p w14:paraId="6E4C8268" w14:textId="0833CAAB" w:rsidR="00FC1DAC" w:rsidRDefault="00FC1DAC">
      <w:pPr>
        <w:spacing w:after="160" w:line="278" w:lineRule="auto"/>
        <w:ind w:firstLine="0"/>
        <w:jc w:val="left"/>
      </w:pPr>
      <w:r>
        <w:br w:type="page"/>
      </w:r>
    </w:p>
    <w:p w14:paraId="45F2B167" w14:textId="7ACEE7DB" w:rsidR="00FC1DAC" w:rsidRDefault="00FC1DAC" w:rsidP="0014385C">
      <w:pPr>
        <w:ind w:firstLine="720"/>
        <w:rPr>
          <w:b/>
          <w:bCs/>
        </w:rPr>
      </w:pPr>
      <w:r w:rsidRPr="00FC1DAC">
        <w:rPr>
          <w:b/>
          <w:bCs/>
        </w:rPr>
        <w:lastRenderedPageBreak/>
        <w:t xml:space="preserve">ХОД РАБОТЫ </w:t>
      </w:r>
    </w:p>
    <w:p w14:paraId="4C498861" w14:textId="77777777" w:rsidR="00FC1DAC" w:rsidRDefault="00FC1DAC" w:rsidP="00FC1DAC">
      <w:pPr>
        <w:ind w:firstLine="0"/>
        <w:rPr>
          <w:b/>
          <w:bCs/>
        </w:rPr>
      </w:pPr>
    </w:p>
    <w:p w14:paraId="1F5D7322" w14:textId="47A922EB" w:rsidR="00FC1DAC" w:rsidRPr="00C449AE" w:rsidRDefault="00FC1DAC" w:rsidP="0014385C">
      <w:pPr>
        <w:ind w:firstLine="720"/>
      </w:pPr>
      <w:r>
        <w:rPr>
          <w:b/>
          <w:bCs/>
        </w:rPr>
        <w:t xml:space="preserve">Задание 1 </w:t>
      </w:r>
    </w:p>
    <w:p w14:paraId="015631D2" w14:textId="697AD8AE" w:rsidR="00FC1DAC" w:rsidRPr="007E1AE3" w:rsidRDefault="00FC1DAC" w:rsidP="0014385C">
      <w:pPr>
        <w:ind w:firstLine="720"/>
      </w:pPr>
      <w:r>
        <w:t xml:space="preserve">Получаем значения функции </w:t>
      </w:r>
      <w:r w:rsidRPr="0095061E">
        <w:rPr>
          <w:i/>
          <w:iCs/>
        </w:rPr>
        <w:t>η(</w:t>
      </w:r>
      <w:r w:rsidRPr="0095061E">
        <w:rPr>
          <w:i/>
          <w:iCs/>
          <w:lang w:val="en-US"/>
        </w:rPr>
        <w:t>p</w:t>
      </w:r>
      <w:r w:rsidRPr="0095061E">
        <w:rPr>
          <w:i/>
          <w:iCs/>
        </w:rPr>
        <w:t>)</w:t>
      </w:r>
      <w:r>
        <w:t xml:space="preserve"> </w:t>
      </w:r>
      <w:r w:rsidR="00981D7F">
        <w:t>для каждого</w:t>
      </w:r>
      <w:r w:rsidR="00981D7F" w:rsidRPr="00FC1DAC">
        <w:t xml:space="preserve"> </w:t>
      </w:r>
      <w:r w:rsidR="00981D7F" w:rsidRPr="0095061E">
        <w:rPr>
          <w:i/>
          <w:iCs/>
          <w:lang w:val="en-US"/>
        </w:rPr>
        <w:t>p</w:t>
      </w:r>
      <w:r w:rsidR="00981D7F">
        <w:rPr>
          <w:i/>
          <w:iCs/>
        </w:rPr>
        <w:t xml:space="preserve"> </w:t>
      </w:r>
      <w:r>
        <w:t>по формуле</w:t>
      </w:r>
      <w:r w:rsidR="001335C4" w:rsidRPr="001335C4">
        <w:t xml:space="preserve"> </w:t>
      </w:r>
      <w:r w:rsidR="00981D7F" w:rsidRPr="00981D7F">
        <w:rPr>
          <w:i/>
          <w:iCs/>
        </w:rPr>
        <w:t>η(</w:t>
      </w:r>
      <w:r w:rsidR="00981D7F" w:rsidRPr="00981D7F">
        <w:rPr>
          <w:i/>
          <w:iCs/>
          <w:lang w:val="en-US"/>
        </w:rPr>
        <w:t>p</w:t>
      </w:r>
      <w:r w:rsidR="00981D7F" w:rsidRPr="00981D7F">
        <w:rPr>
          <w:i/>
          <w:iCs/>
        </w:rPr>
        <w:t>)=-</w:t>
      </w:r>
      <w:r w:rsidR="00981D7F" w:rsidRPr="00981D7F">
        <w:rPr>
          <w:i/>
          <w:iCs/>
          <w:lang w:val="en-US"/>
        </w:rPr>
        <w:t>p</w:t>
      </w:r>
      <w:r w:rsidR="00981D7F" w:rsidRPr="00981D7F">
        <w:rPr>
          <w:i/>
          <w:iCs/>
        </w:rPr>
        <w:t>*</w:t>
      </w:r>
      <w:r w:rsidR="00981D7F" w:rsidRPr="00981D7F">
        <w:rPr>
          <w:i/>
          <w:iCs/>
          <w:lang w:val="en-US"/>
        </w:rPr>
        <w:t>log</w:t>
      </w:r>
      <w:r w:rsidR="00981D7F" w:rsidRPr="00981D7F">
        <w:rPr>
          <w:i/>
          <w:iCs/>
          <w:vertAlign w:val="subscript"/>
        </w:rPr>
        <w:t>2</w:t>
      </w:r>
      <w:r w:rsidR="00981D7F" w:rsidRPr="00981D7F">
        <w:rPr>
          <w:i/>
          <w:iCs/>
          <w:lang w:val="en-US"/>
        </w:rPr>
        <w:t>p</w:t>
      </w:r>
      <w:r w:rsidR="007E1AE3">
        <w:rPr>
          <w:i/>
          <w:iCs/>
        </w:rPr>
        <w:t xml:space="preserve"> </w:t>
      </w:r>
      <w:r w:rsidR="007E1AE3">
        <w:t>(</w:t>
      </w:r>
      <w:r w:rsidR="007E1AE3">
        <w:fldChar w:fldCharType="begin"/>
      </w:r>
      <w:r w:rsidR="007E1AE3">
        <w:instrText xml:space="preserve"> REF _Ref222828309 \h </w:instrText>
      </w:r>
      <w:r w:rsidR="007E1AE3">
        <w:fldChar w:fldCharType="separate"/>
      </w:r>
      <w:r w:rsidR="001321E8" w:rsidRPr="00C449AE">
        <w:rPr>
          <w:sz w:val="24"/>
          <w:szCs w:val="24"/>
        </w:rPr>
        <w:t xml:space="preserve">Таблица </w:t>
      </w:r>
      <w:r w:rsidR="001321E8">
        <w:rPr>
          <w:noProof/>
          <w:sz w:val="24"/>
          <w:szCs w:val="24"/>
        </w:rPr>
        <w:t>1</w:t>
      </w:r>
      <w:r w:rsidR="007E1AE3">
        <w:fldChar w:fldCharType="end"/>
      </w:r>
      <w:r w:rsidR="007E1AE3">
        <w:t>)</w:t>
      </w:r>
    </w:p>
    <w:p w14:paraId="6931915E" w14:textId="77777777" w:rsidR="00C449AE" w:rsidRPr="00C449AE" w:rsidRDefault="00C449AE" w:rsidP="00FC1DAC">
      <w:pPr>
        <w:ind w:firstLine="0"/>
        <w:rPr>
          <w:b/>
          <w:bCs/>
        </w:rPr>
      </w:pPr>
    </w:p>
    <w:p w14:paraId="1C87A0F7" w14:textId="7B06D999" w:rsidR="00FC1DAC" w:rsidRPr="00F11633" w:rsidRDefault="00C449AE" w:rsidP="00E7023C">
      <w:pPr>
        <w:pStyle w:val="Caption"/>
        <w:ind w:firstLine="0"/>
        <w:jc w:val="left"/>
        <w:rPr>
          <w:sz w:val="24"/>
          <w:szCs w:val="24"/>
        </w:rPr>
      </w:pPr>
      <w:bookmarkStart w:id="2" w:name="_Ref222828309"/>
      <w:r w:rsidRPr="00C449AE">
        <w:rPr>
          <w:sz w:val="24"/>
          <w:szCs w:val="24"/>
        </w:rPr>
        <w:t xml:space="preserve">Таблица </w:t>
      </w:r>
      <w:r w:rsidRPr="00C449AE">
        <w:rPr>
          <w:sz w:val="24"/>
          <w:szCs w:val="24"/>
        </w:rPr>
        <w:fldChar w:fldCharType="begin"/>
      </w:r>
      <w:r w:rsidRPr="00C449AE">
        <w:rPr>
          <w:sz w:val="24"/>
          <w:szCs w:val="24"/>
        </w:rPr>
        <w:instrText xml:space="preserve"> SEQ Таблица \* ARABIC </w:instrText>
      </w:r>
      <w:r w:rsidRPr="00C449AE">
        <w:rPr>
          <w:sz w:val="24"/>
          <w:szCs w:val="24"/>
        </w:rPr>
        <w:fldChar w:fldCharType="separate"/>
      </w:r>
      <w:r w:rsidR="001321E8">
        <w:rPr>
          <w:noProof/>
          <w:sz w:val="24"/>
          <w:szCs w:val="24"/>
        </w:rPr>
        <w:t>1</w:t>
      </w:r>
      <w:r w:rsidRPr="00C449AE">
        <w:rPr>
          <w:sz w:val="24"/>
          <w:szCs w:val="24"/>
        </w:rPr>
        <w:fldChar w:fldCharType="end"/>
      </w:r>
      <w:bookmarkEnd w:id="2"/>
      <w:r w:rsidRPr="00C449AE">
        <w:rPr>
          <w:sz w:val="24"/>
          <w:szCs w:val="24"/>
        </w:rPr>
        <w:t xml:space="preserve"> </w:t>
      </w:r>
      <w:r w:rsidRPr="00F11633">
        <w:rPr>
          <w:sz w:val="24"/>
          <w:szCs w:val="24"/>
        </w:rPr>
        <w:t>-</w:t>
      </w:r>
      <w:r w:rsidR="00F11633" w:rsidRPr="00F11633">
        <w:t xml:space="preserve"> </w:t>
      </w:r>
      <w:r w:rsidR="006126BE">
        <w:rPr>
          <w:sz w:val="24"/>
          <w:szCs w:val="24"/>
        </w:rPr>
        <w:t>З</w:t>
      </w:r>
      <w:r w:rsidR="00F11633" w:rsidRPr="006126BE">
        <w:rPr>
          <w:sz w:val="24"/>
          <w:szCs w:val="24"/>
        </w:rPr>
        <w:t>начения функции η(p)</w:t>
      </w:r>
    </w:p>
    <w:tbl>
      <w:tblPr>
        <w:tblStyle w:val="PlainTable1"/>
        <w:tblW w:w="9360" w:type="dxa"/>
        <w:tblLook w:val="04A0" w:firstRow="1" w:lastRow="0" w:firstColumn="1" w:lastColumn="0" w:noHBand="0" w:noVBand="1"/>
      </w:tblPr>
      <w:tblGrid>
        <w:gridCol w:w="1345"/>
        <w:gridCol w:w="1775"/>
        <w:gridCol w:w="1560"/>
        <w:gridCol w:w="1560"/>
        <w:gridCol w:w="1560"/>
        <w:gridCol w:w="1560"/>
      </w:tblGrid>
      <w:tr w:rsidR="00C449AE" w:rsidRPr="00C449AE" w14:paraId="02A5C336" w14:textId="166EA001" w:rsidTr="00981D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noWrap/>
            <w:hideMark/>
          </w:tcPr>
          <w:p w14:paraId="489B40EC" w14:textId="4D5C0681" w:rsidR="00C449AE" w:rsidRPr="00C449AE" w:rsidRDefault="00C449AE" w:rsidP="009A626A">
            <w:pPr>
              <w:ind w:firstLine="0"/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p</w:t>
            </w:r>
          </w:p>
        </w:tc>
        <w:tc>
          <w:tcPr>
            <w:tcW w:w="1775" w:type="dxa"/>
            <w:noWrap/>
            <w:hideMark/>
          </w:tcPr>
          <w:p w14:paraId="07166ED0" w14:textId="35D72333" w:rsidR="00C449AE" w:rsidRPr="00C449AE" w:rsidRDefault="00981D7F" w:rsidP="009A626A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981D7F">
              <w:rPr>
                <w:i/>
                <w:iCs/>
                <w:sz w:val="18"/>
                <w:szCs w:val="14"/>
              </w:rPr>
              <w:t>η(</w:t>
            </w:r>
            <w:r w:rsidRPr="00981D7F">
              <w:rPr>
                <w:i/>
                <w:iCs/>
                <w:sz w:val="18"/>
                <w:szCs w:val="14"/>
                <w:lang w:val="en-US"/>
              </w:rPr>
              <w:t>p</w:t>
            </w:r>
            <w:r w:rsidRPr="00981D7F">
              <w:rPr>
                <w:i/>
                <w:iCs/>
                <w:sz w:val="18"/>
                <w:szCs w:val="14"/>
              </w:rPr>
              <w:t>)</w:t>
            </w:r>
          </w:p>
        </w:tc>
        <w:tc>
          <w:tcPr>
            <w:tcW w:w="1560" w:type="dxa"/>
          </w:tcPr>
          <w:p w14:paraId="2B2958FB" w14:textId="56F4CC23" w:rsidR="00C449AE" w:rsidRPr="007659AF" w:rsidRDefault="00C449AE" w:rsidP="009A626A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p</w:t>
            </w:r>
          </w:p>
        </w:tc>
        <w:tc>
          <w:tcPr>
            <w:tcW w:w="1560" w:type="dxa"/>
          </w:tcPr>
          <w:p w14:paraId="43EACE4E" w14:textId="3186E567" w:rsidR="00C449AE" w:rsidRPr="007659AF" w:rsidRDefault="00981D7F" w:rsidP="009A626A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  <w:lang w:val="en-US"/>
              </w:rPr>
            </w:pPr>
            <w:r w:rsidRPr="00981D7F">
              <w:rPr>
                <w:i/>
                <w:iCs/>
                <w:sz w:val="18"/>
                <w:szCs w:val="14"/>
              </w:rPr>
              <w:t>η(</w:t>
            </w:r>
            <w:r w:rsidRPr="00981D7F">
              <w:rPr>
                <w:i/>
                <w:iCs/>
                <w:sz w:val="18"/>
                <w:szCs w:val="14"/>
                <w:lang w:val="en-US"/>
              </w:rPr>
              <w:t>p</w:t>
            </w:r>
            <w:r w:rsidRPr="00981D7F">
              <w:rPr>
                <w:i/>
                <w:iCs/>
                <w:sz w:val="18"/>
                <w:szCs w:val="14"/>
              </w:rPr>
              <w:t>)</w:t>
            </w:r>
          </w:p>
        </w:tc>
        <w:tc>
          <w:tcPr>
            <w:tcW w:w="1560" w:type="dxa"/>
          </w:tcPr>
          <w:p w14:paraId="173C9A26" w14:textId="3D373107" w:rsidR="00C449AE" w:rsidRPr="00981D7F" w:rsidRDefault="00981D7F" w:rsidP="009A626A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p</w:t>
            </w:r>
          </w:p>
        </w:tc>
        <w:tc>
          <w:tcPr>
            <w:tcW w:w="1560" w:type="dxa"/>
          </w:tcPr>
          <w:p w14:paraId="2CFCFD10" w14:textId="7A9E799F" w:rsidR="00C449AE" w:rsidRPr="007659AF" w:rsidRDefault="00981D7F" w:rsidP="009A626A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  <w:lang w:val="en-US"/>
              </w:rPr>
            </w:pPr>
            <w:r w:rsidRPr="00981D7F">
              <w:rPr>
                <w:i/>
                <w:iCs/>
                <w:sz w:val="18"/>
                <w:szCs w:val="14"/>
              </w:rPr>
              <w:t>η(</w:t>
            </w:r>
            <w:r w:rsidRPr="00981D7F">
              <w:rPr>
                <w:i/>
                <w:iCs/>
                <w:sz w:val="18"/>
                <w:szCs w:val="14"/>
                <w:lang w:val="en-US"/>
              </w:rPr>
              <w:t>p</w:t>
            </w:r>
            <w:r w:rsidRPr="00981D7F">
              <w:rPr>
                <w:i/>
                <w:iCs/>
                <w:sz w:val="18"/>
                <w:szCs w:val="14"/>
              </w:rPr>
              <w:t>)</w:t>
            </w:r>
          </w:p>
        </w:tc>
      </w:tr>
      <w:tr w:rsidR="00C449AE" w:rsidRPr="00C449AE" w14:paraId="7025BB8A" w14:textId="00851938" w:rsidTr="00981D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noWrap/>
            <w:hideMark/>
          </w:tcPr>
          <w:p w14:paraId="2C3E9116" w14:textId="77777777" w:rsidR="00C449AE" w:rsidRPr="00C449AE" w:rsidRDefault="00C449AE" w:rsidP="00C449AE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0.01</w:t>
            </w:r>
          </w:p>
        </w:tc>
        <w:tc>
          <w:tcPr>
            <w:tcW w:w="1775" w:type="dxa"/>
            <w:noWrap/>
            <w:hideMark/>
          </w:tcPr>
          <w:p w14:paraId="7750C1BF" w14:textId="77777777" w:rsidR="00C449AE" w:rsidRPr="00C449AE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0.066438562</w:t>
            </w:r>
          </w:p>
        </w:tc>
        <w:tc>
          <w:tcPr>
            <w:tcW w:w="1560" w:type="dxa"/>
          </w:tcPr>
          <w:p w14:paraId="09AC3FAD" w14:textId="73199CE2" w:rsidR="00C449AE" w:rsidRPr="007659AF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0.35</w:t>
            </w:r>
          </w:p>
        </w:tc>
        <w:tc>
          <w:tcPr>
            <w:tcW w:w="1560" w:type="dxa"/>
          </w:tcPr>
          <w:p w14:paraId="751CA4D7" w14:textId="18892479" w:rsidR="00C449AE" w:rsidRPr="007659AF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0.53010061</w:t>
            </w:r>
          </w:p>
        </w:tc>
        <w:tc>
          <w:tcPr>
            <w:tcW w:w="1560" w:type="dxa"/>
          </w:tcPr>
          <w:p w14:paraId="0CD354DD" w14:textId="16853D36" w:rsidR="00C449AE" w:rsidRPr="007659AF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0.69</w:t>
            </w:r>
          </w:p>
        </w:tc>
        <w:tc>
          <w:tcPr>
            <w:tcW w:w="1560" w:type="dxa"/>
          </w:tcPr>
          <w:p w14:paraId="0D253AFC" w14:textId="1B570100" w:rsidR="00C449AE" w:rsidRPr="007659AF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0.369378896</w:t>
            </w:r>
          </w:p>
        </w:tc>
      </w:tr>
      <w:tr w:rsidR="00C449AE" w:rsidRPr="00C449AE" w14:paraId="46D1C98C" w14:textId="68548D84" w:rsidTr="00981D7F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noWrap/>
            <w:hideMark/>
          </w:tcPr>
          <w:p w14:paraId="72988069" w14:textId="77777777" w:rsidR="00C449AE" w:rsidRPr="00C449AE" w:rsidRDefault="00C449AE" w:rsidP="00C449AE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0.02</w:t>
            </w:r>
          </w:p>
        </w:tc>
        <w:tc>
          <w:tcPr>
            <w:tcW w:w="1775" w:type="dxa"/>
            <w:noWrap/>
            <w:hideMark/>
          </w:tcPr>
          <w:p w14:paraId="5F832FE8" w14:textId="77777777" w:rsidR="00C449AE" w:rsidRPr="00C449AE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0.112877124</w:t>
            </w:r>
          </w:p>
        </w:tc>
        <w:tc>
          <w:tcPr>
            <w:tcW w:w="1560" w:type="dxa"/>
          </w:tcPr>
          <w:p w14:paraId="794585F0" w14:textId="7880768F" w:rsidR="00C449AE" w:rsidRPr="007659AF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0.36</w:t>
            </w:r>
          </w:p>
        </w:tc>
        <w:tc>
          <w:tcPr>
            <w:tcW w:w="1560" w:type="dxa"/>
          </w:tcPr>
          <w:p w14:paraId="2147D3D6" w14:textId="0F1FFA4C" w:rsidR="00C449AE" w:rsidRPr="007659AF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0.530615228</w:t>
            </w:r>
          </w:p>
        </w:tc>
        <w:tc>
          <w:tcPr>
            <w:tcW w:w="1560" w:type="dxa"/>
          </w:tcPr>
          <w:p w14:paraId="0B993202" w14:textId="4E383B5C" w:rsidR="00C449AE" w:rsidRPr="007659AF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0.7</w:t>
            </w:r>
          </w:p>
        </w:tc>
        <w:tc>
          <w:tcPr>
            <w:tcW w:w="1560" w:type="dxa"/>
          </w:tcPr>
          <w:p w14:paraId="0EC60099" w14:textId="5B9B6B40" w:rsidR="00C449AE" w:rsidRPr="007659AF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0.360201221</w:t>
            </w:r>
          </w:p>
        </w:tc>
      </w:tr>
      <w:tr w:rsidR="00C449AE" w:rsidRPr="00C449AE" w14:paraId="2E610B62" w14:textId="5D119E22" w:rsidTr="00981D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noWrap/>
            <w:hideMark/>
          </w:tcPr>
          <w:p w14:paraId="792DD9C5" w14:textId="77777777" w:rsidR="00C449AE" w:rsidRPr="00C449AE" w:rsidRDefault="00C449AE" w:rsidP="00C449AE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0.03</w:t>
            </w:r>
          </w:p>
        </w:tc>
        <w:tc>
          <w:tcPr>
            <w:tcW w:w="1775" w:type="dxa"/>
            <w:noWrap/>
            <w:hideMark/>
          </w:tcPr>
          <w:p w14:paraId="6F085991" w14:textId="77777777" w:rsidR="00C449AE" w:rsidRPr="00C449AE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0.151766811</w:t>
            </w:r>
          </w:p>
        </w:tc>
        <w:tc>
          <w:tcPr>
            <w:tcW w:w="1560" w:type="dxa"/>
          </w:tcPr>
          <w:p w14:paraId="081661E7" w14:textId="0929B42F" w:rsidR="00C449AE" w:rsidRPr="007659AF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0.37</w:t>
            </w:r>
          </w:p>
        </w:tc>
        <w:tc>
          <w:tcPr>
            <w:tcW w:w="1560" w:type="dxa"/>
          </w:tcPr>
          <w:p w14:paraId="3720F6BB" w14:textId="26E50FBE" w:rsidR="00C449AE" w:rsidRPr="007659AF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0.530729045</w:t>
            </w:r>
          </w:p>
        </w:tc>
        <w:tc>
          <w:tcPr>
            <w:tcW w:w="1560" w:type="dxa"/>
          </w:tcPr>
          <w:p w14:paraId="6368474F" w14:textId="78580030" w:rsidR="00C449AE" w:rsidRPr="007659AF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0.71</w:t>
            </w:r>
          </w:p>
        </w:tc>
        <w:tc>
          <w:tcPr>
            <w:tcW w:w="1560" w:type="dxa"/>
          </w:tcPr>
          <w:p w14:paraId="07EC732B" w14:textId="62E25477" w:rsidR="00C449AE" w:rsidRPr="007659AF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0.35081744</w:t>
            </w:r>
          </w:p>
        </w:tc>
      </w:tr>
      <w:tr w:rsidR="00C449AE" w:rsidRPr="00C449AE" w14:paraId="5D50F0B8" w14:textId="150AF2EB" w:rsidTr="00981D7F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noWrap/>
            <w:hideMark/>
          </w:tcPr>
          <w:p w14:paraId="5BFE843E" w14:textId="77777777" w:rsidR="00C449AE" w:rsidRPr="00C449AE" w:rsidRDefault="00C449AE" w:rsidP="00C449AE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0.04</w:t>
            </w:r>
          </w:p>
        </w:tc>
        <w:tc>
          <w:tcPr>
            <w:tcW w:w="1775" w:type="dxa"/>
            <w:noWrap/>
            <w:hideMark/>
          </w:tcPr>
          <w:p w14:paraId="4E242FF7" w14:textId="77777777" w:rsidR="00C449AE" w:rsidRPr="00C449AE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0.185754248</w:t>
            </w:r>
          </w:p>
        </w:tc>
        <w:tc>
          <w:tcPr>
            <w:tcW w:w="1560" w:type="dxa"/>
          </w:tcPr>
          <w:p w14:paraId="41E2EEF2" w14:textId="6E8E2BE4" w:rsidR="00C449AE" w:rsidRPr="007659AF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0.38</w:t>
            </w:r>
          </w:p>
        </w:tc>
        <w:tc>
          <w:tcPr>
            <w:tcW w:w="1560" w:type="dxa"/>
          </w:tcPr>
          <w:p w14:paraId="2EB7337B" w14:textId="51F1BDAC" w:rsidR="00C449AE" w:rsidRPr="007659AF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0.530452897</w:t>
            </w:r>
          </w:p>
        </w:tc>
        <w:tc>
          <w:tcPr>
            <w:tcW w:w="1560" w:type="dxa"/>
          </w:tcPr>
          <w:p w14:paraId="249BC432" w14:textId="6DF20829" w:rsidR="00C449AE" w:rsidRPr="007659AF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0.72</w:t>
            </w:r>
          </w:p>
        </w:tc>
        <w:tc>
          <w:tcPr>
            <w:tcW w:w="1560" w:type="dxa"/>
          </w:tcPr>
          <w:p w14:paraId="6015E0FC" w14:textId="42BE31E7" w:rsidR="00C449AE" w:rsidRPr="007659AF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0.341230456</w:t>
            </w:r>
          </w:p>
        </w:tc>
      </w:tr>
      <w:tr w:rsidR="00C449AE" w:rsidRPr="00C449AE" w14:paraId="0BA29EDC" w14:textId="4265058E" w:rsidTr="00981D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noWrap/>
            <w:hideMark/>
          </w:tcPr>
          <w:p w14:paraId="052FA275" w14:textId="77777777" w:rsidR="00C449AE" w:rsidRPr="00C449AE" w:rsidRDefault="00C449AE" w:rsidP="00C449AE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0.05</w:t>
            </w:r>
          </w:p>
        </w:tc>
        <w:tc>
          <w:tcPr>
            <w:tcW w:w="1775" w:type="dxa"/>
            <w:noWrap/>
            <w:hideMark/>
          </w:tcPr>
          <w:p w14:paraId="0F780D4B" w14:textId="77777777" w:rsidR="00C449AE" w:rsidRPr="00C449AE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0.216096405</w:t>
            </w:r>
          </w:p>
        </w:tc>
        <w:tc>
          <w:tcPr>
            <w:tcW w:w="1560" w:type="dxa"/>
          </w:tcPr>
          <w:p w14:paraId="1E6E5690" w14:textId="07E4138F" w:rsidR="00C449AE" w:rsidRPr="007659AF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0.39</w:t>
            </w:r>
          </w:p>
        </w:tc>
        <w:tc>
          <w:tcPr>
            <w:tcW w:w="1560" w:type="dxa"/>
          </w:tcPr>
          <w:p w14:paraId="11706A1C" w14:textId="4869306F" w:rsidR="00C449AE" w:rsidRPr="007659AF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0.529797049</w:t>
            </w:r>
          </w:p>
        </w:tc>
        <w:tc>
          <w:tcPr>
            <w:tcW w:w="1560" w:type="dxa"/>
          </w:tcPr>
          <w:p w14:paraId="6CD8BE31" w14:textId="662F282F" w:rsidR="00C449AE" w:rsidRPr="007659AF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0.73</w:t>
            </w:r>
          </w:p>
        </w:tc>
        <w:tc>
          <w:tcPr>
            <w:tcW w:w="1560" w:type="dxa"/>
          </w:tcPr>
          <w:p w14:paraId="3892E28A" w14:textId="4A964A3F" w:rsidR="00C449AE" w:rsidRPr="007659AF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0.331443091</w:t>
            </w:r>
          </w:p>
        </w:tc>
      </w:tr>
      <w:tr w:rsidR="00C449AE" w:rsidRPr="00C449AE" w14:paraId="5634A6D0" w14:textId="7609ACAF" w:rsidTr="00981D7F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noWrap/>
            <w:hideMark/>
          </w:tcPr>
          <w:p w14:paraId="78B522A1" w14:textId="77777777" w:rsidR="00C449AE" w:rsidRPr="00C449AE" w:rsidRDefault="00C449AE" w:rsidP="00C449AE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0.06</w:t>
            </w:r>
          </w:p>
        </w:tc>
        <w:tc>
          <w:tcPr>
            <w:tcW w:w="1775" w:type="dxa"/>
            <w:noWrap/>
            <w:hideMark/>
          </w:tcPr>
          <w:p w14:paraId="57FE69FB" w14:textId="77777777" w:rsidR="00C449AE" w:rsidRPr="00C449AE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0.243533621</w:t>
            </w:r>
          </w:p>
        </w:tc>
        <w:tc>
          <w:tcPr>
            <w:tcW w:w="1560" w:type="dxa"/>
          </w:tcPr>
          <w:p w14:paraId="12455CAD" w14:textId="27F5BBE8" w:rsidR="00C449AE" w:rsidRPr="007659AF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0.4</w:t>
            </w:r>
          </w:p>
        </w:tc>
        <w:tc>
          <w:tcPr>
            <w:tcW w:w="1560" w:type="dxa"/>
          </w:tcPr>
          <w:p w14:paraId="3A97DCC6" w14:textId="59B473C1" w:rsidR="00C449AE" w:rsidRPr="007659AF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0.528771238</w:t>
            </w:r>
          </w:p>
        </w:tc>
        <w:tc>
          <w:tcPr>
            <w:tcW w:w="1560" w:type="dxa"/>
          </w:tcPr>
          <w:p w14:paraId="32FF9D98" w14:textId="7BF6AC34" w:rsidR="00C449AE" w:rsidRPr="007659AF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0.74</w:t>
            </w:r>
          </w:p>
        </w:tc>
        <w:tc>
          <w:tcPr>
            <w:tcW w:w="1560" w:type="dxa"/>
          </w:tcPr>
          <w:p w14:paraId="6C32ACA2" w14:textId="4E2703DC" w:rsidR="00C449AE" w:rsidRPr="007659AF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0.32145809</w:t>
            </w:r>
          </w:p>
        </w:tc>
      </w:tr>
      <w:tr w:rsidR="00C449AE" w:rsidRPr="00C449AE" w14:paraId="5AF814EA" w14:textId="6F15B4D1" w:rsidTr="00981D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noWrap/>
            <w:hideMark/>
          </w:tcPr>
          <w:p w14:paraId="3CF0513B" w14:textId="77777777" w:rsidR="00C449AE" w:rsidRPr="00C449AE" w:rsidRDefault="00C449AE" w:rsidP="00C449AE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0.07</w:t>
            </w:r>
          </w:p>
        </w:tc>
        <w:tc>
          <w:tcPr>
            <w:tcW w:w="1775" w:type="dxa"/>
            <w:noWrap/>
            <w:hideMark/>
          </w:tcPr>
          <w:p w14:paraId="6A690BD7" w14:textId="77777777" w:rsidR="00C449AE" w:rsidRPr="00C449AE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0.268555089</w:t>
            </w:r>
          </w:p>
        </w:tc>
        <w:tc>
          <w:tcPr>
            <w:tcW w:w="1560" w:type="dxa"/>
          </w:tcPr>
          <w:p w14:paraId="68563A63" w14:textId="25786D0B" w:rsidR="00C449AE" w:rsidRPr="007659AF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0.41</w:t>
            </w:r>
          </w:p>
        </w:tc>
        <w:tc>
          <w:tcPr>
            <w:tcW w:w="1560" w:type="dxa"/>
          </w:tcPr>
          <w:p w14:paraId="0D63F456" w14:textId="37EDD97E" w:rsidR="00C449AE" w:rsidRPr="007659AF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0.527384716</w:t>
            </w:r>
          </w:p>
        </w:tc>
        <w:tc>
          <w:tcPr>
            <w:tcW w:w="1560" w:type="dxa"/>
          </w:tcPr>
          <w:p w14:paraId="24038453" w14:textId="2CBC08E3" w:rsidR="00C449AE" w:rsidRPr="007659AF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0.75</w:t>
            </w:r>
          </w:p>
        </w:tc>
        <w:tc>
          <w:tcPr>
            <w:tcW w:w="1560" w:type="dxa"/>
          </w:tcPr>
          <w:p w14:paraId="2EC69A68" w14:textId="5727EC54" w:rsidR="00C449AE" w:rsidRPr="007659AF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0.311278124</w:t>
            </w:r>
          </w:p>
        </w:tc>
      </w:tr>
      <w:tr w:rsidR="00C449AE" w:rsidRPr="00C449AE" w14:paraId="68853B39" w14:textId="141E5197" w:rsidTr="00981D7F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noWrap/>
            <w:hideMark/>
          </w:tcPr>
          <w:p w14:paraId="7A473EBA" w14:textId="77777777" w:rsidR="00C449AE" w:rsidRPr="00C449AE" w:rsidRDefault="00C449AE" w:rsidP="00C449AE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0.08</w:t>
            </w:r>
          </w:p>
        </w:tc>
        <w:tc>
          <w:tcPr>
            <w:tcW w:w="1775" w:type="dxa"/>
            <w:noWrap/>
            <w:hideMark/>
          </w:tcPr>
          <w:p w14:paraId="1A3E7117" w14:textId="77777777" w:rsidR="00C449AE" w:rsidRPr="00C449AE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0.291508495</w:t>
            </w:r>
          </w:p>
        </w:tc>
        <w:tc>
          <w:tcPr>
            <w:tcW w:w="1560" w:type="dxa"/>
          </w:tcPr>
          <w:p w14:paraId="6DEA28C7" w14:textId="12CC8674" w:rsidR="00C449AE" w:rsidRPr="007659AF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0.42</w:t>
            </w:r>
          </w:p>
        </w:tc>
        <w:tc>
          <w:tcPr>
            <w:tcW w:w="1560" w:type="dxa"/>
          </w:tcPr>
          <w:p w14:paraId="190EC543" w14:textId="2BB2A808" w:rsidR="00C449AE" w:rsidRPr="007659AF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0.525646282</w:t>
            </w:r>
          </w:p>
        </w:tc>
        <w:tc>
          <w:tcPr>
            <w:tcW w:w="1560" w:type="dxa"/>
          </w:tcPr>
          <w:p w14:paraId="0B449AEE" w14:textId="38806EB8" w:rsidR="00C449AE" w:rsidRPr="007659AF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0.76</w:t>
            </w:r>
          </w:p>
        </w:tc>
        <w:tc>
          <w:tcPr>
            <w:tcW w:w="1560" w:type="dxa"/>
          </w:tcPr>
          <w:p w14:paraId="6A2CBE1B" w14:textId="376696B5" w:rsidR="00C449AE" w:rsidRPr="007659AF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0.300905794</w:t>
            </w:r>
          </w:p>
        </w:tc>
      </w:tr>
      <w:tr w:rsidR="00C449AE" w:rsidRPr="00C449AE" w14:paraId="436FB878" w14:textId="5186111C" w:rsidTr="00981D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noWrap/>
            <w:hideMark/>
          </w:tcPr>
          <w:p w14:paraId="5A3DD891" w14:textId="77777777" w:rsidR="00C449AE" w:rsidRPr="00C449AE" w:rsidRDefault="00C449AE" w:rsidP="00C449AE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0.09</w:t>
            </w:r>
          </w:p>
        </w:tc>
        <w:tc>
          <w:tcPr>
            <w:tcW w:w="1775" w:type="dxa"/>
            <w:noWrap/>
            <w:hideMark/>
          </w:tcPr>
          <w:p w14:paraId="11AA0ADF" w14:textId="77777777" w:rsidR="00C449AE" w:rsidRPr="00C449AE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0.312653807</w:t>
            </w:r>
          </w:p>
        </w:tc>
        <w:tc>
          <w:tcPr>
            <w:tcW w:w="1560" w:type="dxa"/>
          </w:tcPr>
          <w:p w14:paraId="563EEE48" w14:textId="10E405E0" w:rsidR="00C449AE" w:rsidRPr="007659AF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0.43</w:t>
            </w:r>
          </w:p>
        </w:tc>
        <w:tc>
          <w:tcPr>
            <w:tcW w:w="1560" w:type="dxa"/>
          </w:tcPr>
          <w:p w14:paraId="62DF6A14" w14:textId="2E8820F9" w:rsidR="00C449AE" w:rsidRPr="007659AF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0.523564317</w:t>
            </w:r>
          </w:p>
        </w:tc>
        <w:tc>
          <w:tcPr>
            <w:tcW w:w="1560" w:type="dxa"/>
          </w:tcPr>
          <w:p w14:paraId="0D36A657" w14:textId="0AFA95A6" w:rsidR="00C449AE" w:rsidRPr="007659AF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0.77</w:t>
            </w:r>
          </w:p>
        </w:tc>
        <w:tc>
          <w:tcPr>
            <w:tcW w:w="1560" w:type="dxa"/>
          </w:tcPr>
          <w:p w14:paraId="1F4B5051" w14:textId="558B6C84" w:rsidR="00C449AE" w:rsidRPr="007659AF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0.29034363</w:t>
            </w:r>
          </w:p>
        </w:tc>
      </w:tr>
      <w:tr w:rsidR="00C449AE" w:rsidRPr="00C449AE" w14:paraId="17DF2059" w14:textId="2754F18B" w:rsidTr="00981D7F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noWrap/>
            <w:hideMark/>
          </w:tcPr>
          <w:p w14:paraId="3004BAEC" w14:textId="77777777" w:rsidR="00C449AE" w:rsidRPr="00C449AE" w:rsidRDefault="00C449AE" w:rsidP="00C449AE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0.1</w:t>
            </w:r>
          </w:p>
        </w:tc>
        <w:tc>
          <w:tcPr>
            <w:tcW w:w="1775" w:type="dxa"/>
            <w:noWrap/>
            <w:hideMark/>
          </w:tcPr>
          <w:p w14:paraId="4083B5B8" w14:textId="77777777" w:rsidR="00C449AE" w:rsidRPr="00C449AE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0.332192809</w:t>
            </w:r>
          </w:p>
        </w:tc>
        <w:tc>
          <w:tcPr>
            <w:tcW w:w="1560" w:type="dxa"/>
          </w:tcPr>
          <w:p w14:paraId="38614C09" w14:textId="549073FE" w:rsidR="00C449AE" w:rsidRPr="007659AF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0.44</w:t>
            </w:r>
          </w:p>
        </w:tc>
        <w:tc>
          <w:tcPr>
            <w:tcW w:w="1560" w:type="dxa"/>
          </w:tcPr>
          <w:p w14:paraId="7344A603" w14:textId="61AC0212" w:rsidR="00C449AE" w:rsidRPr="007659AF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0.521146811</w:t>
            </w:r>
          </w:p>
        </w:tc>
        <w:tc>
          <w:tcPr>
            <w:tcW w:w="1560" w:type="dxa"/>
          </w:tcPr>
          <w:p w14:paraId="5624EADD" w14:textId="7DE86657" w:rsidR="00C449AE" w:rsidRPr="007659AF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0.78</w:t>
            </w:r>
          </w:p>
        </w:tc>
        <w:tc>
          <w:tcPr>
            <w:tcW w:w="1560" w:type="dxa"/>
          </w:tcPr>
          <w:p w14:paraId="00C32B3B" w14:textId="5BBCDAED" w:rsidR="00C449AE" w:rsidRPr="007659AF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0.279594097</w:t>
            </w:r>
          </w:p>
        </w:tc>
      </w:tr>
      <w:tr w:rsidR="00C449AE" w:rsidRPr="00C449AE" w14:paraId="396713ED" w14:textId="5A5E1FB8" w:rsidTr="00981D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noWrap/>
            <w:hideMark/>
          </w:tcPr>
          <w:p w14:paraId="65E8BB44" w14:textId="77777777" w:rsidR="00C449AE" w:rsidRPr="00C449AE" w:rsidRDefault="00C449AE" w:rsidP="00C449AE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0.11</w:t>
            </w:r>
          </w:p>
        </w:tc>
        <w:tc>
          <w:tcPr>
            <w:tcW w:w="1775" w:type="dxa"/>
            <w:noWrap/>
            <w:hideMark/>
          </w:tcPr>
          <w:p w14:paraId="2C64FDBD" w14:textId="77777777" w:rsidR="00C449AE" w:rsidRPr="00C449AE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0.350286703</w:t>
            </w:r>
          </w:p>
        </w:tc>
        <w:tc>
          <w:tcPr>
            <w:tcW w:w="1560" w:type="dxa"/>
          </w:tcPr>
          <w:p w14:paraId="58A552D5" w14:textId="6A220822" w:rsidR="00C449AE" w:rsidRPr="007659AF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0.45</w:t>
            </w:r>
          </w:p>
        </w:tc>
        <w:tc>
          <w:tcPr>
            <w:tcW w:w="1560" w:type="dxa"/>
          </w:tcPr>
          <w:p w14:paraId="754DC556" w14:textId="091F44B7" w:rsidR="00C449AE" w:rsidRPr="007659AF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0.518401392</w:t>
            </w:r>
          </w:p>
        </w:tc>
        <w:tc>
          <w:tcPr>
            <w:tcW w:w="1560" w:type="dxa"/>
          </w:tcPr>
          <w:p w14:paraId="47B70AC5" w14:textId="441198A0" w:rsidR="00C449AE" w:rsidRPr="007659AF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0.79</w:t>
            </w:r>
          </w:p>
        </w:tc>
        <w:tc>
          <w:tcPr>
            <w:tcW w:w="1560" w:type="dxa"/>
          </w:tcPr>
          <w:p w14:paraId="67F3B2E7" w14:textId="47AD403A" w:rsidR="00C449AE" w:rsidRPr="007659AF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0.268659599</w:t>
            </w:r>
          </w:p>
        </w:tc>
      </w:tr>
      <w:tr w:rsidR="00C449AE" w:rsidRPr="00C449AE" w14:paraId="713A12D7" w14:textId="0B234427" w:rsidTr="00981D7F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noWrap/>
            <w:hideMark/>
          </w:tcPr>
          <w:p w14:paraId="427443E3" w14:textId="77777777" w:rsidR="00C449AE" w:rsidRPr="00C449AE" w:rsidRDefault="00C449AE" w:rsidP="00C449AE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0.12</w:t>
            </w:r>
          </w:p>
        </w:tc>
        <w:tc>
          <w:tcPr>
            <w:tcW w:w="1775" w:type="dxa"/>
            <w:noWrap/>
            <w:hideMark/>
          </w:tcPr>
          <w:p w14:paraId="015D3EAD" w14:textId="77777777" w:rsidR="00C449AE" w:rsidRPr="00C449AE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0.367067243</w:t>
            </w:r>
          </w:p>
        </w:tc>
        <w:tc>
          <w:tcPr>
            <w:tcW w:w="1560" w:type="dxa"/>
          </w:tcPr>
          <w:p w14:paraId="78B6DD6E" w14:textId="6897EA3E" w:rsidR="00C449AE" w:rsidRPr="007659AF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0.46</w:t>
            </w:r>
          </w:p>
        </w:tc>
        <w:tc>
          <w:tcPr>
            <w:tcW w:w="1560" w:type="dxa"/>
          </w:tcPr>
          <w:p w14:paraId="4C029C5D" w14:textId="1B43EFE7" w:rsidR="00C449AE" w:rsidRPr="007659AF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0.515335348</w:t>
            </w:r>
          </w:p>
        </w:tc>
        <w:tc>
          <w:tcPr>
            <w:tcW w:w="1560" w:type="dxa"/>
          </w:tcPr>
          <w:p w14:paraId="2C041553" w14:textId="151F0ECD" w:rsidR="00C449AE" w:rsidRPr="007659AF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0.8</w:t>
            </w:r>
          </w:p>
        </w:tc>
        <w:tc>
          <w:tcPr>
            <w:tcW w:w="1560" w:type="dxa"/>
          </w:tcPr>
          <w:p w14:paraId="62FA45C9" w14:textId="6120D27B" w:rsidR="00C449AE" w:rsidRPr="007659AF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0.257542476</w:t>
            </w:r>
          </w:p>
        </w:tc>
      </w:tr>
      <w:tr w:rsidR="00C449AE" w:rsidRPr="00C449AE" w14:paraId="1CE30A97" w14:textId="36542402" w:rsidTr="00981D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noWrap/>
            <w:hideMark/>
          </w:tcPr>
          <w:p w14:paraId="5BF1B173" w14:textId="77777777" w:rsidR="00C449AE" w:rsidRPr="00C449AE" w:rsidRDefault="00C449AE" w:rsidP="00C449AE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0.13</w:t>
            </w:r>
          </w:p>
        </w:tc>
        <w:tc>
          <w:tcPr>
            <w:tcW w:w="1775" w:type="dxa"/>
            <w:noWrap/>
            <w:hideMark/>
          </w:tcPr>
          <w:p w14:paraId="62316B02" w14:textId="77777777" w:rsidR="00C449AE" w:rsidRPr="00C449AE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0.382644141</w:t>
            </w:r>
          </w:p>
        </w:tc>
        <w:tc>
          <w:tcPr>
            <w:tcW w:w="1560" w:type="dxa"/>
          </w:tcPr>
          <w:p w14:paraId="7FB45C2C" w14:textId="669414E4" w:rsidR="00C449AE" w:rsidRPr="007659AF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0.47</w:t>
            </w:r>
          </w:p>
        </w:tc>
        <w:tc>
          <w:tcPr>
            <w:tcW w:w="1560" w:type="dxa"/>
          </w:tcPr>
          <w:p w14:paraId="6CEB6CEC" w14:textId="40338A46" w:rsidR="00C449AE" w:rsidRPr="007659AF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0.511955649</w:t>
            </w:r>
          </w:p>
        </w:tc>
        <w:tc>
          <w:tcPr>
            <w:tcW w:w="1560" w:type="dxa"/>
          </w:tcPr>
          <w:p w14:paraId="6E982A5A" w14:textId="4989477C" w:rsidR="00C449AE" w:rsidRPr="007659AF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0.81</w:t>
            </w:r>
          </w:p>
        </w:tc>
        <w:tc>
          <w:tcPr>
            <w:tcW w:w="1560" w:type="dxa"/>
          </w:tcPr>
          <w:p w14:paraId="54F64175" w14:textId="2F60C84B" w:rsidR="00C449AE" w:rsidRPr="007659AF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0.246245011</w:t>
            </w:r>
          </w:p>
        </w:tc>
      </w:tr>
      <w:tr w:rsidR="00C449AE" w:rsidRPr="00C449AE" w14:paraId="02719D06" w14:textId="063A1274" w:rsidTr="00981D7F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noWrap/>
            <w:hideMark/>
          </w:tcPr>
          <w:p w14:paraId="4D19F4AF" w14:textId="77777777" w:rsidR="00C449AE" w:rsidRPr="00C449AE" w:rsidRDefault="00C449AE" w:rsidP="00C449AE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0.14</w:t>
            </w:r>
          </w:p>
        </w:tc>
        <w:tc>
          <w:tcPr>
            <w:tcW w:w="1775" w:type="dxa"/>
            <w:noWrap/>
            <w:hideMark/>
          </w:tcPr>
          <w:p w14:paraId="77CCAF65" w14:textId="77777777" w:rsidR="00C449AE" w:rsidRPr="00C449AE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0.397110177</w:t>
            </w:r>
          </w:p>
        </w:tc>
        <w:tc>
          <w:tcPr>
            <w:tcW w:w="1560" w:type="dxa"/>
          </w:tcPr>
          <w:p w14:paraId="6AA3933F" w14:textId="5564D745" w:rsidR="00C449AE" w:rsidRPr="007659AF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0.48</w:t>
            </w:r>
          </w:p>
        </w:tc>
        <w:tc>
          <w:tcPr>
            <w:tcW w:w="1560" w:type="dxa"/>
          </w:tcPr>
          <w:p w14:paraId="11B13787" w14:textId="4F302C16" w:rsidR="00C449AE" w:rsidRPr="007659AF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0.508268971</w:t>
            </w:r>
          </w:p>
        </w:tc>
        <w:tc>
          <w:tcPr>
            <w:tcW w:w="1560" w:type="dxa"/>
          </w:tcPr>
          <w:p w14:paraId="64133656" w14:textId="62B7997E" w:rsidR="00C449AE" w:rsidRPr="007659AF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0.82</w:t>
            </w:r>
          </w:p>
        </w:tc>
        <w:tc>
          <w:tcPr>
            <w:tcW w:w="1560" w:type="dxa"/>
          </w:tcPr>
          <w:p w14:paraId="7CE2A3A9" w14:textId="64100019" w:rsidR="00C449AE" w:rsidRPr="007659AF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0.234769432</w:t>
            </w:r>
          </w:p>
        </w:tc>
      </w:tr>
      <w:tr w:rsidR="00C449AE" w:rsidRPr="00C449AE" w14:paraId="078E2EA7" w14:textId="1DAD7B17" w:rsidTr="00981D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noWrap/>
            <w:hideMark/>
          </w:tcPr>
          <w:p w14:paraId="5BA18EDF" w14:textId="77777777" w:rsidR="00C449AE" w:rsidRPr="00C449AE" w:rsidRDefault="00C449AE" w:rsidP="00C449AE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0.15</w:t>
            </w:r>
          </w:p>
        </w:tc>
        <w:tc>
          <w:tcPr>
            <w:tcW w:w="1775" w:type="dxa"/>
            <w:noWrap/>
            <w:hideMark/>
          </w:tcPr>
          <w:p w14:paraId="5FF2FAD9" w14:textId="77777777" w:rsidR="00C449AE" w:rsidRPr="00C449AE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0.410544839</w:t>
            </w:r>
          </w:p>
        </w:tc>
        <w:tc>
          <w:tcPr>
            <w:tcW w:w="1560" w:type="dxa"/>
          </w:tcPr>
          <w:p w14:paraId="72125A9A" w14:textId="6715F734" w:rsidR="00C449AE" w:rsidRPr="007659AF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0.49</w:t>
            </w:r>
          </w:p>
        </w:tc>
        <w:tc>
          <w:tcPr>
            <w:tcW w:w="1560" w:type="dxa"/>
          </w:tcPr>
          <w:p w14:paraId="1A95173A" w14:textId="76323138" w:rsidR="00C449AE" w:rsidRPr="007659AF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0.504281709</w:t>
            </w:r>
          </w:p>
        </w:tc>
        <w:tc>
          <w:tcPr>
            <w:tcW w:w="1560" w:type="dxa"/>
          </w:tcPr>
          <w:p w14:paraId="56926AF0" w14:textId="48D2D656" w:rsidR="00C449AE" w:rsidRPr="007659AF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0.83</w:t>
            </w:r>
          </w:p>
        </w:tc>
        <w:tc>
          <w:tcPr>
            <w:tcW w:w="1560" w:type="dxa"/>
          </w:tcPr>
          <w:p w14:paraId="2357DC07" w14:textId="43E5F2FA" w:rsidR="00C449AE" w:rsidRPr="007659AF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0.223117909</w:t>
            </w:r>
          </w:p>
        </w:tc>
      </w:tr>
      <w:tr w:rsidR="00C449AE" w:rsidRPr="00C449AE" w14:paraId="66B219A2" w14:textId="7CA0B4A2" w:rsidTr="00981D7F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noWrap/>
            <w:hideMark/>
          </w:tcPr>
          <w:p w14:paraId="74A06BA5" w14:textId="77777777" w:rsidR="00C449AE" w:rsidRPr="00C449AE" w:rsidRDefault="00C449AE" w:rsidP="00C449AE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0.16</w:t>
            </w:r>
          </w:p>
        </w:tc>
        <w:tc>
          <w:tcPr>
            <w:tcW w:w="1775" w:type="dxa"/>
            <w:noWrap/>
            <w:hideMark/>
          </w:tcPr>
          <w:p w14:paraId="494E94DF" w14:textId="77777777" w:rsidR="00C449AE" w:rsidRPr="00C449AE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0.42301699</w:t>
            </w:r>
          </w:p>
        </w:tc>
        <w:tc>
          <w:tcPr>
            <w:tcW w:w="1560" w:type="dxa"/>
          </w:tcPr>
          <w:p w14:paraId="13E3DE48" w14:textId="071B7337" w:rsidR="00C449AE" w:rsidRPr="007659AF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0.5</w:t>
            </w:r>
          </w:p>
        </w:tc>
        <w:tc>
          <w:tcPr>
            <w:tcW w:w="1560" w:type="dxa"/>
          </w:tcPr>
          <w:p w14:paraId="398F869C" w14:textId="357DD4F3" w:rsidR="00C449AE" w:rsidRPr="007659AF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0.5</w:t>
            </w:r>
          </w:p>
        </w:tc>
        <w:tc>
          <w:tcPr>
            <w:tcW w:w="1560" w:type="dxa"/>
          </w:tcPr>
          <w:p w14:paraId="65F23814" w14:textId="12B95724" w:rsidR="00C449AE" w:rsidRPr="007659AF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0.84</w:t>
            </w:r>
          </w:p>
        </w:tc>
        <w:tc>
          <w:tcPr>
            <w:tcW w:w="1560" w:type="dxa"/>
          </w:tcPr>
          <w:p w14:paraId="3C3E9E9E" w14:textId="15A2B69E" w:rsidR="00C449AE" w:rsidRPr="007659AF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0.211292564</w:t>
            </w:r>
          </w:p>
        </w:tc>
      </w:tr>
      <w:tr w:rsidR="00C449AE" w:rsidRPr="00C449AE" w14:paraId="5505E547" w14:textId="4957DF4D" w:rsidTr="00981D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noWrap/>
            <w:hideMark/>
          </w:tcPr>
          <w:p w14:paraId="598E47E6" w14:textId="77777777" w:rsidR="00C449AE" w:rsidRPr="00C449AE" w:rsidRDefault="00C449AE" w:rsidP="00C449AE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0.17</w:t>
            </w:r>
          </w:p>
        </w:tc>
        <w:tc>
          <w:tcPr>
            <w:tcW w:w="1775" w:type="dxa"/>
            <w:noWrap/>
            <w:hideMark/>
          </w:tcPr>
          <w:p w14:paraId="4269198C" w14:textId="77777777" w:rsidR="00C449AE" w:rsidRPr="00C449AE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0.434586869</w:t>
            </w:r>
          </w:p>
        </w:tc>
        <w:tc>
          <w:tcPr>
            <w:tcW w:w="1560" w:type="dxa"/>
          </w:tcPr>
          <w:p w14:paraId="6D9FC644" w14:textId="5BB50BB6" w:rsidR="00C449AE" w:rsidRPr="007659AF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0.51</w:t>
            </w:r>
          </w:p>
        </w:tc>
        <w:tc>
          <w:tcPr>
            <w:tcW w:w="1560" w:type="dxa"/>
          </w:tcPr>
          <w:p w14:paraId="7713F753" w14:textId="4BFCB62D" w:rsidR="00C449AE" w:rsidRPr="007659AF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0.495429732</w:t>
            </w:r>
          </w:p>
        </w:tc>
        <w:tc>
          <w:tcPr>
            <w:tcW w:w="1560" w:type="dxa"/>
          </w:tcPr>
          <w:p w14:paraId="736BA980" w14:textId="470E8EAA" w:rsidR="00C449AE" w:rsidRPr="007659AF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0.85</w:t>
            </w:r>
          </w:p>
        </w:tc>
        <w:tc>
          <w:tcPr>
            <w:tcW w:w="1560" w:type="dxa"/>
          </w:tcPr>
          <w:p w14:paraId="4B1E66E3" w14:textId="24129F57" w:rsidR="00C449AE" w:rsidRPr="007659AF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0.199295466</w:t>
            </w:r>
          </w:p>
        </w:tc>
      </w:tr>
      <w:tr w:rsidR="00C449AE" w:rsidRPr="00C449AE" w14:paraId="5DD12822" w14:textId="685DEB1A" w:rsidTr="00981D7F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noWrap/>
            <w:hideMark/>
          </w:tcPr>
          <w:p w14:paraId="5E39B154" w14:textId="77777777" w:rsidR="00C449AE" w:rsidRPr="00C449AE" w:rsidRDefault="00C449AE" w:rsidP="00C449AE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0.18</w:t>
            </w:r>
          </w:p>
        </w:tc>
        <w:tc>
          <w:tcPr>
            <w:tcW w:w="1775" w:type="dxa"/>
            <w:noWrap/>
            <w:hideMark/>
          </w:tcPr>
          <w:p w14:paraId="6654C9DE" w14:textId="77777777" w:rsidR="00C449AE" w:rsidRPr="00C449AE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0.445307614</w:t>
            </w:r>
          </w:p>
        </w:tc>
        <w:tc>
          <w:tcPr>
            <w:tcW w:w="1560" w:type="dxa"/>
          </w:tcPr>
          <w:p w14:paraId="23C16E73" w14:textId="60CD12A0" w:rsidR="00C449AE" w:rsidRPr="007659AF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0.52</w:t>
            </w:r>
          </w:p>
        </w:tc>
        <w:tc>
          <w:tcPr>
            <w:tcW w:w="1560" w:type="dxa"/>
          </w:tcPr>
          <w:p w14:paraId="3AF82229" w14:textId="43F2613F" w:rsidR="00C449AE" w:rsidRPr="007659AF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0.490576565</w:t>
            </w:r>
          </w:p>
        </w:tc>
        <w:tc>
          <w:tcPr>
            <w:tcW w:w="1560" w:type="dxa"/>
          </w:tcPr>
          <w:p w14:paraId="6CA62CD5" w14:textId="7DAF3B4A" w:rsidR="00C449AE" w:rsidRPr="007659AF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0.86</w:t>
            </w:r>
          </w:p>
        </w:tc>
        <w:tc>
          <w:tcPr>
            <w:tcW w:w="1560" w:type="dxa"/>
          </w:tcPr>
          <w:p w14:paraId="76114013" w14:textId="193941EA" w:rsidR="00C449AE" w:rsidRPr="007659AF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0.187128634</w:t>
            </w:r>
          </w:p>
        </w:tc>
      </w:tr>
      <w:tr w:rsidR="00C449AE" w:rsidRPr="00C449AE" w14:paraId="777F019C" w14:textId="0ED40DDE" w:rsidTr="00981D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noWrap/>
            <w:hideMark/>
          </w:tcPr>
          <w:p w14:paraId="3BFD7C10" w14:textId="77777777" w:rsidR="00C449AE" w:rsidRPr="00C449AE" w:rsidRDefault="00C449AE" w:rsidP="00C449AE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0.19</w:t>
            </w:r>
          </w:p>
        </w:tc>
        <w:tc>
          <w:tcPr>
            <w:tcW w:w="1775" w:type="dxa"/>
            <w:noWrap/>
            <w:hideMark/>
          </w:tcPr>
          <w:p w14:paraId="068D583E" w14:textId="77777777" w:rsidR="00C449AE" w:rsidRPr="00C449AE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0.455226449</w:t>
            </w:r>
          </w:p>
        </w:tc>
        <w:tc>
          <w:tcPr>
            <w:tcW w:w="1560" w:type="dxa"/>
          </w:tcPr>
          <w:p w14:paraId="5B884922" w14:textId="6D2E24F6" w:rsidR="00C449AE" w:rsidRPr="007659AF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0.53</w:t>
            </w:r>
          </w:p>
        </w:tc>
        <w:tc>
          <w:tcPr>
            <w:tcW w:w="1560" w:type="dxa"/>
          </w:tcPr>
          <w:p w14:paraId="1C1DB396" w14:textId="06DC96CF" w:rsidR="00C449AE" w:rsidRPr="007659AF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0.48544594</w:t>
            </w:r>
          </w:p>
        </w:tc>
        <w:tc>
          <w:tcPr>
            <w:tcW w:w="1560" w:type="dxa"/>
          </w:tcPr>
          <w:p w14:paraId="71D5E44A" w14:textId="248B4355" w:rsidR="00C449AE" w:rsidRPr="007659AF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0.87</w:t>
            </w:r>
          </w:p>
        </w:tc>
        <w:tc>
          <w:tcPr>
            <w:tcW w:w="1560" w:type="dxa"/>
          </w:tcPr>
          <w:p w14:paraId="7824C5F3" w14:textId="3C9AF3A1" w:rsidR="00C449AE" w:rsidRPr="007659AF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0.174794044</w:t>
            </w:r>
          </w:p>
        </w:tc>
      </w:tr>
      <w:tr w:rsidR="00C449AE" w:rsidRPr="00C449AE" w14:paraId="1D0F78E7" w14:textId="35CB0658" w:rsidTr="00981D7F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noWrap/>
            <w:hideMark/>
          </w:tcPr>
          <w:p w14:paraId="5E6DBBA0" w14:textId="77777777" w:rsidR="00C449AE" w:rsidRPr="00C449AE" w:rsidRDefault="00C449AE" w:rsidP="00C449AE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0.2</w:t>
            </w:r>
          </w:p>
        </w:tc>
        <w:tc>
          <w:tcPr>
            <w:tcW w:w="1775" w:type="dxa"/>
            <w:noWrap/>
            <w:hideMark/>
          </w:tcPr>
          <w:p w14:paraId="32C3D001" w14:textId="77777777" w:rsidR="00C449AE" w:rsidRPr="00C449AE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0.464385619</w:t>
            </w:r>
          </w:p>
        </w:tc>
        <w:tc>
          <w:tcPr>
            <w:tcW w:w="1560" w:type="dxa"/>
          </w:tcPr>
          <w:p w14:paraId="11C9922B" w14:textId="20F4A941" w:rsidR="00C449AE" w:rsidRPr="007659AF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0.54</w:t>
            </w:r>
          </w:p>
        </w:tc>
        <w:tc>
          <w:tcPr>
            <w:tcW w:w="1560" w:type="dxa"/>
          </w:tcPr>
          <w:p w14:paraId="408118D7" w14:textId="5EC12331" w:rsidR="00C449AE" w:rsidRPr="007659AF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0.480043091</w:t>
            </w:r>
          </w:p>
        </w:tc>
        <w:tc>
          <w:tcPr>
            <w:tcW w:w="1560" w:type="dxa"/>
          </w:tcPr>
          <w:p w14:paraId="6C7B9CF1" w14:textId="3EC20D85" w:rsidR="00C449AE" w:rsidRPr="007659AF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0.88</w:t>
            </w:r>
          </w:p>
        </w:tc>
        <w:tc>
          <w:tcPr>
            <w:tcW w:w="1560" w:type="dxa"/>
          </w:tcPr>
          <w:p w14:paraId="48BF3C9A" w14:textId="1286775A" w:rsidR="00C449AE" w:rsidRPr="007659AF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0.162293623</w:t>
            </w:r>
          </w:p>
        </w:tc>
      </w:tr>
      <w:tr w:rsidR="00C449AE" w:rsidRPr="00C449AE" w14:paraId="594A3DB4" w14:textId="6B84C998" w:rsidTr="00981D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noWrap/>
            <w:hideMark/>
          </w:tcPr>
          <w:p w14:paraId="759DF4C8" w14:textId="77777777" w:rsidR="00C449AE" w:rsidRPr="00C449AE" w:rsidRDefault="00C449AE" w:rsidP="00C449AE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0.21</w:t>
            </w:r>
          </w:p>
        </w:tc>
        <w:tc>
          <w:tcPr>
            <w:tcW w:w="1775" w:type="dxa"/>
            <w:noWrap/>
            <w:hideMark/>
          </w:tcPr>
          <w:p w14:paraId="47C485B5" w14:textId="77777777" w:rsidR="00C449AE" w:rsidRPr="00C449AE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0.472823141</w:t>
            </w:r>
          </w:p>
        </w:tc>
        <w:tc>
          <w:tcPr>
            <w:tcW w:w="1560" w:type="dxa"/>
          </w:tcPr>
          <w:p w14:paraId="7FB8B66E" w14:textId="09FA903A" w:rsidR="00C449AE" w:rsidRPr="007659AF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0.55</w:t>
            </w:r>
          </w:p>
        </w:tc>
        <w:tc>
          <w:tcPr>
            <w:tcW w:w="1560" w:type="dxa"/>
          </w:tcPr>
          <w:p w14:paraId="052D517B" w14:textId="636DB223" w:rsidR="00C449AE" w:rsidRPr="007659AF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0.474373062</w:t>
            </w:r>
          </w:p>
        </w:tc>
        <w:tc>
          <w:tcPr>
            <w:tcW w:w="1560" w:type="dxa"/>
          </w:tcPr>
          <w:p w14:paraId="166C86C3" w14:textId="7030F3A5" w:rsidR="00C449AE" w:rsidRPr="007659AF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0.89</w:t>
            </w:r>
          </w:p>
        </w:tc>
        <w:tc>
          <w:tcPr>
            <w:tcW w:w="1560" w:type="dxa"/>
          </w:tcPr>
          <w:p w14:paraId="6036AA67" w14:textId="18E8123A" w:rsidR="00C449AE" w:rsidRPr="007659AF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0.149629255</w:t>
            </w:r>
          </w:p>
        </w:tc>
      </w:tr>
      <w:tr w:rsidR="00C449AE" w:rsidRPr="00C449AE" w14:paraId="02E98DB2" w14:textId="2C3417B2" w:rsidTr="00981D7F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noWrap/>
            <w:hideMark/>
          </w:tcPr>
          <w:p w14:paraId="102E1123" w14:textId="77777777" w:rsidR="00C449AE" w:rsidRPr="00C449AE" w:rsidRDefault="00C449AE" w:rsidP="00C449AE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0.22</w:t>
            </w:r>
          </w:p>
        </w:tc>
        <w:tc>
          <w:tcPr>
            <w:tcW w:w="1775" w:type="dxa"/>
            <w:noWrap/>
            <w:hideMark/>
          </w:tcPr>
          <w:p w14:paraId="52543106" w14:textId="77777777" w:rsidR="00C449AE" w:rsidRPr="00C449AE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0.480573406</w:t>
            </w:r>
          </w:p>
        </w:tc>
        <w:tc>
          <w:tcPr>
            <w:tcW w:w="1560" w:type="dxa"/>
          </w:tcPr>
          <w:p w14:paraId="4528D3EB" w14:textId="0019A1DC" w:rsidR="00C449AE" w:rsidRPr="007659AF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0.56</w:t>
            </w:r>
          </w:p>
        </w:tc>
        <w:tc>
          <w:tcPr>
            <w:tcW w:w="1560" w:type="dxa"/>
          </w:tcPr>
          <w:p w14:paraId="08D2C971" w14:textId="60CCBCD3" w:rsidR="00C449AE" w:rsidRPr="007659AF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0.46844071</w:t>
            </w:r>
          </w:p>
        </w:tc>
        <w:tc>
          <w:tcPr>
            <w:tcW w:w="1560" w:type="dxa"/>
          </w:tcPr>
          <w:p w14:paraId="671CFFFC" w14:textId="72C045B0" w:rsidR="00C449AE" w:rsidRPr="007659AF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0.9</w:t>
            </w:r>
          </w:p>
        </w:tc>
        <w:tc>
          <w:tcPr>
            <w:tcW w:w="1560" w:type="dxa"/>
          </w:tcPr>
          <w:p w14:paraId="657DDF2E" w14:textId="57B8218D" w:rsidR="00C449AE" w:rsidRPr="007659AF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0.136802784</w:t>
            </w:r>
          </w:p>
        </w:tc>
      </w:tr>
      <w:tr w:rsidR="00C449AE" w:rsidRPr="00C449AE" w14:paraId="6FB6CD86" w14:textId="28E7C78C" w:rsidTr="00981D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noWrap/>
            <w:hideMark/>
          </w:tcPr>
          <w:p w14:paraId="54EDA953" w14:textId="77777777" w:rsidR="00C449AE" w:rsidRPr="00C449AE" w:rsidRDefault="00C449AE" w:rsidP="00C449AE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0.23</w:t>
            </w:r>
          </w:p>
        </w:tc>
        <w:tc>
          <w:tcPr>
            <w:tcW w:w="1775" w:type="dxa"/>
            <w:noWrap/>
            <w:hideMark/>
          </w:tcPr>
          <w:p w14:paraId="3C85AFD2" w14:textId="77777777" w:rsidR="00C449AE" w:rsidRPr="00C449AE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0.487667674</w:t>
            </w:r>
          </w:p>
        </w:tc>
        <w:tc>
          <w:tcPr>
            <w:tcW w:w="1560" w:type="dxa"/>
          </w:tcPr>
          <w:p w14:paraId="7D5B7079" w14:textId="04C1AC7A" w:rsidR="00C449AE" w:rsidRPr="007659AF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0.57</w:t>
            </w:r>
          </w:p>
        </w:tc>
        <w:tc>
          <w:tcPr>
            <w:tcW w:w="1560" w:type="dxa"/>
          </w:tcPr>
          <w:p w14:paraId="5D265F9A" w14:textId="1AC05E86" w:rsidR="00C449AE" w:rsidRPr="007659AF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0.46225072</w:t>
            </w:r>
          </w:p>
        </w:tc>
        <w:tc>
          <w:tcPr>
            <w:tcW w:w="1560" w:type="dxa"/>
          </w:tcPr>
          <w:p w14:paraId="1F49C256" w14:textId="7186E4BF" w:rsidR="00C449AE" w:rsidRPr="007659AF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0.91</w:t>
            </w:r>
          </w:p>
        </w:tc>
        <w:tc>
          <w:tcPr>
            <w:tcW w:w="1560" w:type="dxa"/>
          </w:tcPr>
          <w:p w14:paraId="5EDF058C" w14:textId="7C8394BD" w:rsidR="00C449AE" w:rsidRPr="007659AF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0.12381601</w:t>
            </w:r>
          </w:p>
        </w:tc>
      </w:tr>
      <w:tr w:rsidR="00C449AE" w:rsidRPr="00C449AE" w14:paraId="3F10AD3F" w14:textId="2CE4B4D6" w:rsidTr="00981D7F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noWrap/>
            <w:hideMark/>
          </w:tcPr>
          <w:p w14:paraId="52F77D66" w14:textId="77777777" w:rsidR="00C449AE" w:rsidRPr="00C449AE" w:rsidRDefault="00C449AE" w:rsidP="00C449AE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0.24</w:t>
            </w:r>
          </w:p>
        </w:tc>
        <w:tc>
          <w:tcPr>
            <w:tcW w:w="1775" w:type="dxa"/>
            <w:noWrap/>
            <w:hideMark/>
          </w:tcPr>
          <w:p w14:paraId="7B92854C" w14:textId="77777777" w:rsidR="00C449AE" w:rsidRPr="00C449AE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0.494134485</w:t>
            </w:r>
          </w:p>
        </w:tc>
        <w:tc>
          <w:tcPr>
            <w:tcW w:w="1560" w:type="dxa"/>
          </w:tcPr>
          <w:p w14:paraId="130BBF18" w14:textId="008D92FF" w:rsidR="00C449AE" w:rsidRPr="007659AF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0.58</w:t>
            </w:r>
          </w:p>
        </w:tc>
        <w:tc>
          <w:tcPr>
            <w:tcW w:w="1560" w:type="dxa"/>
          </w:tcPr>
          <w:p w14:paraId="27C5DCDF" w14:textId="6A1332AD" w:rsidR="00C449AE" w:rsidRPr="007659AF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0.455807613</w:t>
            </w:r>
          </w:p>
        </w:tc>
        <w:tc>
          <w:tcPr>
            <w:tcW w:w="1560" w:type="dxa"/>
          </w:tcPr>
          <w:p w14:paraId="0636ADDA" w14:textId="6F040D33" w:rsidR="00C449AE" w:rsidRPr="007659AF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0.92</w:t>
            </w:r>
          </w:p>
        </w:tc>
        <w:tc>
          <w:tcPr>
            <w:tcW w:w="1560" w:type="dxa"/>
          </w:tcPr>
          <w:p w14:paraId="5CFA3B93" w14:textId="5A7A5B44" w:rsidR="00C449AE" w:rsidRPr="007659AF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0.110670695</w:t>
            </w:r>
          </w:p>
        </w:tc>
      </w:tr>
      <w:tr w:rsidR="00C449AE" w:rsidRPr="00C449AE" w14:paraId="75A4731D" w14:textId="06CC5B56" w:rsidTr="00981D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noWrap/>
            <w:hideMark/>
          </w:tcPr>
          <w:p w14:paraId="7DD30E71" w14:textId="77777777" w:rsidR="00C449AE" w:rsidRPr="00C449AE" w:rsidRDefault="00C449AE" w:rsidP="00C449AE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0.25</w:t>
            </w:r>
          </w:p>
        </w:tc>
        <w:tc>
          <w:tcPr>
            <w:tcW w:w="1775" w:type="dxa"/>
            <w:noWrap/>
            <w:hideMark/>
          </w:tcPr>
          <w:p w14:paraId="24DE0CF9" w14:textId="77777777" w:rsidR="00C449AE" w:rsidRPr="00C449AE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0.5</w:t>
            </w:r>
          </w:p>
        </w:tc>
        <w:tc>
          <w:tcPr>
            <w:tcW w:w="1560" w:type="dxa"/>
          </w:tcPr>
          <w:p w14:paraId="7BD48AB9" w14:textId="7FF31B32" w:rsidR="00C449AE" w:rsidRPr="007659AF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0.59</w:t>
            </w:r>
          </w:p>
        </w:tc>
        <w:tc>
          <w:tcPr>
            <w:tcW w:w="1560" w:type="dxa"/>
          </w:tcPr>
          <w:p w14:paraId="46703FB1" w14:textId="128E5B35" w:rsidR="00C449AE" w:rsidRPr="007659AF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0.449115753</w:t>
            </w:r>
          </w:p>
        </w:tc>
        <w:tc>
          <w:tcPr>
            <w:tcW w:w="1560" w:type="dxa"/>
          </w:tcPr>
          <w:p w14:paraId="077EDBB2" w14:textId="2461C278" w:rsidR="00C449AE" w:rsidRPr="007659AF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0.93</w:t>
            </w:r>
          </w:p>
        </w:tc>
        <w:tc>
          <w:tcPr>
            <w:tcW w:w="1560" w:type="dxa"/>
          </w:tcPr>
          <w:p w14:paraId="68D8990E" w14:textId="00DF2A0C" w:rsidR="00C449AE" w:rsidRPr="007659AF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0.097368562</w:t>
            </w:r>
          </w:p>
        </w:tc>
      </w:tr>
      <w:tr w:rsidR="00C449AE" w:rsidRPr="00C449AE" w14:paraId="1FA8C6EC" w14:textId="58748B5F" w:rsidTr="00981D7F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noWrap/>
            <w:hideMark/>
          </w:tcPr>
          <w:p w14:paraId="40E10464" w14:textId="77777777" w:rsidR="00C449AE" w:rsidRPr="00C449AE" w:rsidRDefault="00C449AE" w:rsidP="00C449AE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0.26</w:t>
            </w:r>
          </w:p>
        </w:tc>
        <w:tc>
          <w:tcPr>
            <w:tcW w:w="1775" w:type="dxa"/>
            <w:noWrap/>
            <w:hideMark/>
          </w:tcPr>
          <w:p w14:paraId="137236B0" w14:textId="77777777" w:rsidR="00C449AE" w:rsidRPr="00C449AE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0.505288283</w:t>
            </w:r>
          </w:p>
        </w:tc>
        <w:tc>
          <w:tcPr>
            <w:tcW w:w="1560" w:type="dxa"/>
          </w:tcPr>
          <w:p w14:paraId="1B7C9B36" w14:textId="14816140" w:rsidR="00C449AE" w:rsidRPr="007659AF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0.6</w:t>
            </w:r>
          </w:p>
        </w:tc>
        <w:tc>
          <w:tcPr>
            <w:tcW w:w="1560" w:type="dxa"/>
          </w:tcPr>
          <w:p w14:paraId="7F75400A" w14:textId="41EAD427" w:rsidR="00C449AE" w:rsidRPr="007659AF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0.442179356</w:t>
            </w:r>
          </w:p>
        </w:tc>
        <w:tc>
          <w:tcPr>
            <w:tcW w:w="1560" w:type="dxa"/>
          </w:tcPr>
          <w:p w14:paraId="405C0494" w14:textId="5E1799D1" w:rsidR="00C449AE" w:rsidRPr="007659AF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0.94</w:t>
            </w:r>
          </w:p>
        </w:tc>
        <w:tc>
          <w:tcPr>
            <w:tcW w:w="1560" w:type="dxa"/>
          </w:tcPr>
          <w:p w14:paraId="0A139AD3" w14:textId="00BB6B3C" w:rsidR="00C449AE" w:rsidRPr="007659AF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0.083911298</w:t>
            </w:r>
          </w:p>
        </w:tc>
      </w:tr>
      <w:tr w:rsidR="00C449AE" w:rsidRPr="00C449AE" w14:paraId="23FF6CDE" w14:textId="2D2745EE" w:rsidTr="00981D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noWrap/>
            <w:hideMark/>
          </w:tcPr>
          <w:p w14:paraId="28E3FC11" w14:textId="77777777" w:rsidR="00C449AE" w:rsidRPr="00C449AE" w:rsidRDefault="00C449AE" w:rsidP="00C449AE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0.27</w:t>
            </w:r>
          </w:p>
        </w:tc>
        <w:tc>
          <w:tcPr>
            <w:tcW w:w="1775" w:type="dxa"/>
            <w:noWrap/>
            <w:hideMark/>
          </w:tcPr>
          <w:p w14:paraId="4D49D1B8" w14:textId="77777777" w:rsidR="00C449AE" w:rsidRPr="00C449AE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0.510021546</w:t>
            </w:r>
          </w:p>
        </w:tc>
        <w:tc>
          <w:tcPr>
            <w:tcW w:w="1560" w:type="dxa"/>
          </w:tcPr>
          <w:p w14:paraId="415AED00" w14:textId="015C5118" w:rsidR="00C449AE" w:rsidRPr="007659AF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0.61</w:t>
            </w:r>
          </w:p>
        </w:tc>
        <w:tc>
          <w:tcPr>
            <w:tcW w:w="1560" w:type="dxa"/>
          </w:tcPr>
          <w:p w14:paraId="774FE0DE" w14:textId="04933934" w:rsidR="00C449AE" w:rsidRPr="007659AF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0.4350025</w:t>
            </w:r>
          </w:p>
        </w:tc>
        <w:tc>
          <w:tcPr>
            <w:tcW w:w="1560" w:type="dxa"/>
          </w:tcPr>
          <w:p w14:paraId="1B548F6B" w14:textId="7286C687" w:rsidR="00C449AE" w:rsidRPr="007659AF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0.95</w:t>
            </w:r>
          </w:p>
        </w:tc>
        <w:tc>
          <w:tcPr>
            <w:tcW w:w="1560" w:type="dxa"/>
          </w:tcPr>
          <w:p w14:paraId="56B2748E" w14:textId="0A367FC2" w:rsidR="00C449AE" w:rsidRPr="007659AF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0.070300552</w:t>
            </w:r>
          </w:p>
        </w:tc>
      </w:tr>
      <w:tr w:rsidR="00C449AE" w:rsidRPr="00C449AE" w14:paraId="73C7E7EC" w14:textId="172E552A" w:rsidTr="00981D7F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noWrap/>
            <w:hideMark/>
          </w:tcPr>
          <w:p w14:paraId="19003F24" w14:textId="77777777" w:rsidR="00C449AE" w:rsidRPr="00C449AE" w:rsidRDefault="00C449AE" w:rsidP="00C449AE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0.28</w:t>
            </w:r>
          </w:p>
        </w:tc>
        <w:tc>
          <w:tcPr>
            <w:tcW w:w="1775" w:type="dxa"/>
            <w:noWrap/>
            <w:hideMark/>
          </w:tcPr>
          <w:p w14:paraId="39830E49" w14:textId="77777777" w:rsidR="00C449AE" w:rsidRPr="00C449AE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0.514220355</w:t>
            </w:r>
          </w:p>
        </w:tc>
        <w:tc>
          <w:tcPr>
            <w:tcW w:w="1560" w:type="dxa"/>
          </w:tcPr>
          <w:p w14:paraId="1C98C633" w14:textId="49BCE80A" w:rsidR="00C449AE" w:rsidRPr="007659AF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0.62</w:t>
            </w:r>
          </w:p>
        </w:tc>
        <w:tc>
          <w:tcPr>
            <w:tcW w:w="1560" w:type="dxa"/>
          </w:tcPr>
          <w:p w14:paraId="1FA6AB75" w14:textId="04C694E7" w:rsidR="00C449AE" w:rsidRPr="007659AF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0.427589125</w:t>
            </w:r>
          </w:p>
        </w:tc>
        <w:tc>
          <w:tcPr>
            <w:tcW w:w="1560" w:type="dxa"/>
          </w:tcPr>
          <w:p w14:paraId="4C303D97" w14:textId="2E034BFF" w:rsidR="00C449AE" w:rsidRPr="007659AF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0.96</w:t>
            </w:r>
          </w:p>
        </w:tc>
        <w:tc>
          <w:tcPr>
            <w:tcW w:w="1560" w:type="dxa"/>
          </w:tcPr>
          <w:p w14:paraId="6785DD1C" w14:textId="117755BC" w:rsidR="00C449AE" w:rsidRPr="007659AF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0.056537941</w:t>
            </w:r>
          </w:p>
        </w:tc>
      </w:tr>
      <w:tr w:rsidR="00C449AE" w:rsidRPr="00C449AE" w14:paraId="494F01BF" w14:textId="1580657F" w:rsidTr="00981D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noWrap/>
            <w:hideMark/>
          </w:tcPr>
          <w:p w14:paraId="57194E08" w14:textId="77777777" w:rsidR="00C449AE" w:rsidRPr="00C449AE" w:rsidRDefault="00C449AE" w:rsidP="00C449AE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0.29</w:t>
            </w:r>
          </w:p>
        </w:tc>
        <w:tc>
          <w:tcPr>
            <w:tcW w:w="1775" w:type="dxa"/>
            <w:noWrap/>
            <w:hideMark/>
          </w:tcPr>
          <w:p w14:paraId="00D36825" w14:textId="77777777" w:rsidR="00C449AE" w:rsidRPr="00C449AE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0.517903806</w:t>
            </w:r>
          </w:p>
        </w:tc>
        <w:tc>
          <w:tcPr>
            <w:tcW w:w="1560" w:type="dxa"/>
          </w:tcPr>
          <w:p w14:paraId="72B5D716" w14:textId="45D47425" w:rsidR="00C449AE" w:rsidRPr="007659AF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0.63</w:t>
            </w:r>
          </w:p>
        </w:tc>
        <w:tc>
          <w:tcPr>
            <w:tcW w:w="1560" w:type="dxa"/>
          </w:tcPr>
          <w:p w14:paraId="7141105B" w14:textId="62A7FE50" w:rsidR="00C449AE" w:rsidRPr="007659AF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0.419943048</w:t>
            </w:r>
          </w:p>
        </w:tc>
        <w:tc>
          <w:tcPr>
            <w:tcW w:w="1560" w:type="dxa"/>
          </w:tcPr>
          <w:p w14:paraId="2DD8EC49" w14:textId="4490691D" w:rsidR="00C449AE" w:rsidRPr="007659AF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0.97</w:t>
            </w:r>
          </w:p>
        </w:tc>
        <w:tc>
          <w:tcPr>
            <w:tcW w:w="1560" w:type="dxa"/>
          </w:tcPr>
          <w:p w14:paraId="79C2894F" w14:textId="4515CD6C" w:rsidR="00C449AE" w:rsidRPr="007659AF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0.042625047</w:t>
            </w:r>
          </w:p>
        </w:tc>
      </w:tr>
      <w:tr w:rsidR="00C449AE" w:rsidRPr="00C449AE" w14:paraId="57F7247C" w14:textId="371A832D" w:rsidTr="00981D7F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noWrap/>
            <w:hideMark/>
          </w:tcPr>
          <w:p w14:paraId="7702DFF7" w14:textId="77777777" w:rsidR="00C449AE" w:rsidRPr="00C449AE" w:rsidRDefault="00C449AE" w:rsidP="00C449AE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0.3</w:t>
            </w:r>
          </w:p>
        </w:tc>
        <w:tc>
          <w:tcPr>
            <w:tcW w:w="1775" w:type="dxa"/>
            <w:noWrap/>
            <w:hideMark/>
          </w:tcPr>
          <w:p w14:paraId="4456FB65" w14:textId="77777777" w:rsidR="00C449AE" w:rsidRPr="00C449AE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0.521089678</w:t>
            </w:r>
          </w:p>
        </w:tc>
        <w:tc>
          <w:tcPr>
            <w:tcW w:w="1560" w:type="dxa"/>
          </w:tcPr>
          <w:p w14:paraId="14C01B3A" w14:textId="2428D2C8" w:rsidR="00C449AE" w:rsidRPr="007659AF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0.64</w:t>
            </w:r>
          </w:p>
        </w:tc>
        <w:tc>
          <w:tcPr>
            <w:tcW w:w="1560" w:type="dxa"/>
          </w:tcPr>
          <w:p w14:paraId="4B29968A" w14:textId="0611526E" w:rsidR="00C449AE" w:rsidRPr="007659AF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0.412067961</w:t>
            </w:r>
          </w:p>
        </w:tc>
        <w:tc>
          <w:tcPr>
            <w:tcW w:w="1560" w:type="dxa"/>
          </w:tcPr>
          <w:p w14:paraId="313A6C46" w14:textId="70767A94" w:rsidR="00C449AE" w:rsidRPr="007659AF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0.98</w:t>
            </w:r>
          </w:p>
        </w:tc>
        <w:tc>
          <w:tcPr>
            <w:tcW w:w="1560" w:type="dxa"/>
          </w:tcPr>
          <w:p w14:paraId="0F272958" w14:textId="0C497183" w:rsidR="00C449AE" w:rsidRPr="007659AF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0.028563419</w:t>
            </w:r>
          </w:p>
        </w:tc>
      </w:tr>
      <w:tr w:rsidR="00C449AE" w:rsidRPr="00C449AE" w14:paraId="3315E233" w14:textId="6C69E032" w:rsidTr="00981D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noWrap/>
            <w:hideMark/>
          </w:tcPr>
          <w:p w14:paraId="3F3F9E3C" w14:textId="77777777" w:rsidR="00C449AE" w:rsidRPr="00C449AE" w:rsidRDefault="00C449AE" w:rsidP="00C449AE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0.31</w:t>
            </w:r>
          </w:p>
        </w:tc>
        <w:tc>
          <w:tcPr>
            <w:tcW w:w="1775" w:type="dxa"/>
            <w:noWrap/>
            <w:hideMark/>
          </w:tcPr>
          <w:p w14:paraId="06A640F0" w14:textId="77777777" w:rsidR="00C449AE" w:rsidRPr="00C449AE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0.523794563</w:t>
            </w:r>
          </w:p>
        </w:tc>
        <w:tc>
          <w:tcPr>
            <w:tcW w:w="1560" w:type="dxa"/>
          </w:tcPr>
          <w:p w14:paraId="644C5EF7" w14:textId="051CEC21" w:rsidR="00C449AE" w:rsidRPr="007659AF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0.65</w:t>
            </w:r>
          </w:p>
        </w:tc>
        <w:tc>
          <w:tcPr>
            <w:tcW w:w="1560" w:type="dxa"/>
          </w:tcPr>
          <w:p w14:paraId="1302854B" w14:textId="02B46FDC" w:rsidR="00C449AE" w:rsidRPr="007659AF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0.403967445</w:t>
            </w:r>
          </w:p>
        </w:tc>
        <w:tc>
          <w:tcPr>
            <w:tcW w:w="1560" w:type="dxa"/>
          </w:tcPr>
          <w:p w14:paraId="418D43FC" w14:textId="789457DF" w:rsidR="00C449AE" w:rsidRPr="007659AF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0.99</w:t>
            </w:r>
          </w:p>
        </w:tc>
        <w:tc>
          <w:tcPr>
            <w:tcW w:w="1560" w:type="dxa"/>
          </w:tcPr>
          <w:p w14:paraId="34CAC617" w14:textId="6DFC096F" w:rsidR="00C449AE" w:rsidRPr="007659AF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0.014354574</w:t>
            </w:r>
          </w:p>
        </w:tc>
      </w:tr>
      <w:tr w:rsidR="00C449AE" w:rsidRPr="00C449AE" w14:paraId="625E3A02" w14:textId="621E37CC" w:rsidTr="00981D7F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noWrap/>
            <w:hideMark/>
          </w:tcPr>
          <w:p w14:paraId="69937C0B" w14:textId="77777777" w:rsidR="00C449AE" w:rsidRPr="00C449AE" w:rsidRDefault="00C449AE" w:rsidP="00C449AE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0.32</w:t>
            </w:r>
          </w:p>
        </w:tc>
        <w:tc>
          <w:tcPr>
            <w:tcW w:w="1775" w:type="dxa"/>
            <w:noWrap/>
            <w:hideMark/>
          </w:tcPr>
          <w:p w14:paraId="5A0A90B4" w14:textId="77777777" w:rsidR="00C449AE" w:rsidRPr="00C449AE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0.526033981</w:t>
            </w:r>
          </w:p>
        </w:tc>
        <w:tc>
          <w:tcPr>
            <w:tcW w:w="1560" w:type="dxa"/>
          </w:tcPr>
          <w:p w14:paraId="2BA26D93" w14:textId="6AA4AA5A" w:rsidR="00C449AE" w:rsidRPr="007659AF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0.66</w:t>
            </w:r>
          </w:p>
        </w:tc>
        <w:tc>
          <w:tcPr>
            <w:tcW w:w="1560" w:type="dxa"/>
          </w:tcPr>
          <w:p w14:paraId="077D672A" w14:textId="05078EF9" w:rsidR="00C449AE" w:rsidRPr="007659AF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0.395644966</w:t>
            </w:r>
          </w:p>
        </w:tc>
        <w:tc>
          <w:tcPr>
            <w:tcW w:w="1560" w:type="dxa"/>
          </w:tcPr>
          <w:p w14:paraId="41667208" w14:textId="77777777" w:rsidR="00C449AE" w:rsidRPr="007659AF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560" w:type="dxa"/>
          </w:tcPr>
          <w:p w14:paraId="3C4F65FA" w14:textId="77777777" w:rsidR="00C449AE" w:rsidRPr="007659AF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</w:p>
        </w:tc>
      </w:tr>
      <w:tr w:rsidR="00C449AE" w:rsidRPr="00C449AE" w14:paraId="05CA4166" w14:textId="4D07EBA1" w:rsidTr="00981D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noWrap/>
            <w:hideMark/>
          </w:tcPr>
          <w:p w14:paraId="53E438CA" w14:textId="77777777" w:rsidR="00C449AE" w:rsidRPr="00C449AE" w:rsidRDefault="00C449AE" w:rsidP="00C449AE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0.33</w:t>
            </w:r>
          </w:p>
        </w:tc>
        <w:tc>
          <w:tcPr>
            <w:tcW w:w="1775" w:type="dxa"/>
            <w:noWrap/>
            <w:hideMark/>
          </w:tcPr>
          <w:p w14:paraId="756383F5" w14:textId="77777777" w:rsidR="00C449AE" w:rsidRPr="00C449AE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0.527822483</w:t>
            </w:r>
          </w:p>
        </w:tc>
        <w:tc>
          <w:tcPr>
            <w:tcW w:w="1560" w:type="dxa"/>
          </w:tcPr>
          <w:p w14:paraId="245F0BBD" w14:textId="6044C67F" w:rsidR="00C449AE" w:rsidRPr="007659AF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0.67</w:t>
            </w:r>
          </w:p>
        </w:tc>
        <w:tc>
          <w:tcPr>
            <w:tcW w:w="1560" w:type="dxa"/>
          </w:tcPr>
          <w:p w14:paraId="112D4F84" w14:textId="49EF9DBF" w:rsidR="00C449AE" w:rsidRPr="007659AF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0.38710389</w:t>
            </w:r>
          </w:p>
        </w:tc>
        <w:tc>
          <w:tcPr>
            <w:tcW w:w="1560" w:type="dxa"/>
          </w:tcPr>
          <w:p w14:paraId="0D0761AF" w14:textId="77777777" w:rsidR="00C449AE" w:rsidRPr="007659AF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560" w:type="dxa"/>
          </w:tcPr>
          <w:p w14:paraId="43E76817" w14:textId="77777777" w:rsidR="00C449AE" w:rsidRPr="007659AF" w:rsidRDefault="00C449AE" w:rsidP="00C449AE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</w:p>
        </w:tc>
      </w:tr>
      <w:tr w:rsidR="00C449AE" w:rsidRPr="00C449AE" w14:paraId="3DEF97F6" w14:textId="1F9103B6" w:rsidTr="00981D7F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noWrap/>
            <w:hideMark/>
          </w:tcPr>
          <w:p w14:paraId="3B3B8F0B" w14:textId="77777777" w:rsidR="00C449AE" w:rsidRPr="00C449AE" w:rsidRDefault="00C449AE" w:rsidP="00C449AE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0.34</w:t>
            </w:r>
          </w:p>
        </w:tc>
        <w:tc>
          <w:tcPr>
            <w:tcW w:w="1775" w:type="dxa"/>
            <w:noWrap/>
            <w:hideMark/>
          </w:tcPr>
          <w:p w14:paraId="76EB5A2E" w14:textId="77777777" w:rsidR="00C449AE" w:rsidRPr="00C449AE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0.529173738</w:t>
            </w:r>
          </w:p>
        </w:tc>
        <w:tc>
          <w:tcPr>
            <w:tcW w:w="1560" w:type="dxa"/>
          </w:tcPr>
          <w:p w14:paraId="040E02AB" w14:textId="39C5AA1F" w:rsidR="00C449AE" w:rsidRPr="007659AF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0.68</w:t>
            </w:r>
          </w:p>
        </w:tc>
        <w:tc>
          <w:tcPr>
            <w:tcW w:w="1560" w:type="dxa"/>
          </w:tcPr>
          <w:p w14:paraId="2B6DA87A" w14:textId="273733EF" w:rsidR="00C449AE" w:rsidRPr="007659AF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449AE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0.378347477</w:t>
            </w:r>
          </w:p>
        </w:tc>
        <w:tc>
          <w:tcPr>
            <w:tcW w:w="1560" w:type="dxa"/>
          </w:tcPr>
          <w:p w14:paraId="4E69A822" w14:textId="77777777" w:rsidR="00C449AE" w:rsidRPr="007659AF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1948304A" w14:textId="77777777" w:rsidR="00C449AE" w:rsidRPr="007659AF" w:rsidRDefault="00C449AE" w:rsidP="00C449AE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</w:p>
        </w:tc>
      </w:tr>
    </w:tbl>
    <w:p w14:paraId="40AB22EA" w14:textId="77777777" w:rsidR="00EA5610" w:rsidRDefault="00EA5610">
      <w:pPr>
        <w:spacing w:after="160" w:line="278" w:lineRule="auto"/>
        <w:ind w:firstLine="0"/>
        <w:jc w:val="left"/>
        <w:rPr>
          <w:b/>
          <w:bCs/>
        </w:rPr>
      </w:pPr>
    </w:p>
    <w:p w14:paraId="1E09D526" w14:textId="77777777" w:rsidR="006126BE" w:rsidRDefault="006126BE">
      <w:pPr>
        <w:spacing w:after="160" w:line="278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4BE35F50" w14:textId="76CFD420" w:rsidR="00E7023C" w:rsidRPr="00E7023C" w:rsidRDefault="00C449AE" w:rsidP="00E7023C">
      <w:pPr>
        <w:ind w:firstLine="720"/>
      </w:pPr>
      <w:r>
        <w:rPr>
          <w:b/>
          <w:bCs/>
        </w:rPr>
        <w:lastRenderedPageBreak/>
        <w:t xml:space="preserve">Задание </w:t>
      </w:r>
      <w:r w:rsidRPr="00E7023C">
        <w:t>2</w:t>
      </w:r>
    </w:p>
    <w:p w14:paraId="169CDF04" w14:textId="6EE3E236" w:rsidR="00C449AE" w:rsidRPr="00E7023C" w:rsidRDefault="00C449AE" w:rsidP="00E7023C">
      <w:pPr>
        <w:ind w:firstLine="720"/>
      </w:pPr>
      <w:r w:rsidRPr="00E7023C">
        <w:t>Определяем</w:t>
      </w:r>
      <w:r>
        <w:t xml:space="preserve"> значения </w:t>
      </w:r>
      <w:r w:rsidR="007E1AE3">
        <w:t xml:space="preserve">энтропии при изменении </w:t>
      </w:r>
      <w:r w:rsidR="007E1AE3" w:rsidRPr="00E7023C">
        <w:rPr>
          <w:i/>
          <w:iCs/>
          <w:lang w:val="en-US"/>
        </w:rPr>
        <w:t>p</w:t>
      </w:r>
      <w:r w:rsidR="007E1AE3" w:rsidRPr="00E7023C">
        <w:rPr>
          <w:i/>
          <w:iCs/>
        </w:rPr>
        <w:t xml:space="preserve"> </w:t>
      </w:r>
      <w:r w:rsidR="007E1AE3">
        <w:t>от 0,01 до 0,99 с шагом 0,01 для двух состояний по формуле Шеннона</w:t>
      </w:r>
      <w:r w:rsidR="00981D7F" w:rsidRPr="00E7023C">
        <w:rPr>
          <w:i/>
          <w:iCs/>
        </w:rPr>
        <w:t xml:space="preserve"> </w:t>
      </w:r>
      <w:r w:rsidR="00981D7F" w:rsidRPr="00E7023C">
        <w:rPr>
          <w:i/>
          <w:iCs/>
          <w:lang w:val="en-US"/>
        </w:rPr>
        <w:t>H</w:t>
      </w:r>
      <w:r w:rsidR="00981D7F" w:rsidRPr="00E7023C">
        <w:rPr>
          <w:i/>
          <w:iCs/>
        </w:rPr>
        <w:t>(</w:t>
      </w:r>
      <w:r w:rsidR="00981D7F" w:rsidRPr="00E7023C">
        <w:rPr>
          <w:i/>
          <w:iCs/>
          <w:lang w:val="en-US"/>
        </w:rPr>
        <w:t>X</w:t>
      </w:r>
      <w:r w:rsidR="00981D7F" w:rsidRPr="00E7023C">
        <w:rPr>
          <w:i/>
          <w:iCs/>
        </w:rPr>
        <w:t xml:space="preserve">) = </w:t>
      </w:r>
      <m:oMath>
        <m:r>
          <w:rPr>
            <w:rFonts w:ascii="Cambria Math" w:hAnsi="Cambria Math"/>
          </w:rPr>
          <m:t xml:space="preserve">- 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 xml:space="preserve">* </m:t>
            </m:r>
            <m:func>
              <m:func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fName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e>
            </m:func>
          </m:e>
        </m:nary>
      </m:oMath>
      <w:r w:rsidR="007E1AE3">
        <w:t xml:space="preserve"> (</w:t>
      </w:r>
      <w:r w:rsidR="007E1AE3">
        <w:rPr>
          <w:sz w:val="22"/>
        </w:rPr>
        <w:fldChar w:fldCharType="begin"/>
      </w:r>
      <w:r w:rsidR="007E1AE3" w:rsidRPr="00E7023C">
        <w:rPr>
          <w:sz w:val="22"/>
        </w:rPr>
        <w:instrText xml:space="preserve"> REF _Ref222828500 \h </w:instrText>
      </w:r>
      <w:r w:rsidR="00981D7F" w:rsidRPr="00E7023C">
        <w:rPr>
          <w:sz w:val="22"/>
        </w:rPr>
        <w:instrText xml:space="preserve"> \* MERGEFORMAT </w:instrText>
      </w:r>
      <w:r w:rsidR="007E1AE3">
        <w:rPr>
          <w:sz w:val="22"/>
        </w:rPr>
      </w:r>
      <w:r w:rsidR="007E1AE3">
        <w:rPr>
          <w:sz w:val="22"/>
        </w:rPr>
        <w:fldChar w:fldCharType="separate"/>
      </w:r>
      <w:r w:rsidR="001321E8" w:rsidRPr="001321E8">
        <w:rPr>
          <w:sz w:val="22"/>
        </w:rPr>
        <w:t>Таблица</w:t>
      </w:r>
      <w:r w:rsidR="001321E8" w:rsidRPr="007E1AE3">
        <w:rPr>
          <w:sz w:val="24"/>
          <w:szCs w:val="24"/>
        </w:rPr>
        <w:t xml:space="preserve"> </w:t>
      </w:r>
      <w:r w:rsidR="001321E8">
        <w:rPr>
          <w:noProof/>
          <w:sz w:val="24"/>
          <w:szCs w:val="24"/>
        </w:rPr>
        <w:t>2</w:t>
      </w:r>
      <w:r w:rsidR="007E1AE3">
        <w:fldChar w:fldCharType="end"/>
      </w:r>
      <w:r w:rsidR="007E1AE3">
        <w:t>). После чего находим максимальное значение для системы</w:t>
      </w:r>
      <w:r w:rsidR="005427AF" w:rsidRPr="005427AF">
        <w:t>.</w:t>
      </w:r>
      <w:r w:rsidR="007E1AE3">
        <w:t xml:space="preserve"> </w:t>
      </w:r>
      <w:proofErr w:type="spellStart"/>
      <w:r w:rsidR="005427AF" w:rsidRPr="00E7023C">
        <w:rPr>
          <w:lang w:val="en-US"/>
        </w:rPr>
        <w:t>H</w:t>
      </w:r>
      <w:r w:rsidR="005427AF" w:rsidRPr="00E7023C">
        <w:rPr>
          <w:vertAlign w:val="subscript"/>
          <w:lang w:val="en-US"/>
        </w:rPr>
        <w:t>max</w:t>
      </w:r>
      <w:proofErr w:type="spellEnd"/>
      <w:r w:rsidR="005427AF" w:rsidRPr="005427AF">
        <w:t xml:space="preserve"> = </w:t>
      </w:r>
      <w:r w:rsidR="007E1AE3">
        <w:t>1. Построим график (</w:t>
      </w:r>
      <w:r w:rsidR="007E1AE3">
        <w:fldChar w:fldCharType="begin"/>
      </w:r>
      <w:r w:rsidR="007E1AE3">
        <w:instrText xml:space="preserve"> REF _Ref222828690 \h </w:instrText>
      </w:r>
      <w:r w:rsidR="007E1AE3">
        <w:fldChar w:fldCharType="separate"/>
      </w:r>
      <w:r w:rsidR="001321E8" w:rsidRPr="007E1AE3">
        <w:rPr>
          <w:sz w:val="22"/>
        </w:rPr>
        <w:t xml:space="preserve">Рисунок </w:t>
      </w:r>
      <w:r w:rsidR="001321E8">
        <w:rPr>
          <w:noProof/>
          <w:sz w:val="22"/>
        </w:rPr>
        <w:t>1</w:t>
      </w:r>
      <w:r w:rsidR="007E1AE3">
        <w:fldChar w:fldCharType="end"/>
      </w:r>
      <w:r w:rsidR="007E1AE3">
        <w:t>).</w:t>
      </w:r>
    </w:p>
    <w:p w14:paraId="1EB22769" w14:textId="77777777" w:rsidR="007E1AE3" w:rsidRDefault="007E1AE3" w:rsidP="00C449AE">
      <w:pPr>
        <w:ind w:firstLine="0"/>
      </w:pPr>
    </w:p>
    <w:p w14:paraId="4BE6A77B" w14:textId="14C7C317" w:rsidR="007E1AE3" w:rsidRPr="007E1AE3" w:rsidRDefault="007E1AE3" w:rsidP="009A626A">
      <w:pPr>
        <w:pStyle w:val="Caption"/>
        <w:ind w:firstLine="0"/>
        <w:jc w:val="left"/>
        <w:rPr>
          <w:sz w:val="24"/>
          <w:szCs w:val="24"/>
        </w:rPr>
      </w:pPr>
      <w:bookmarkStart w:id="3" w:name="_Ref222828500"/>
      <w:r w:rsidRPr="007E1AE3">
        <w:rPr>
          <w:sz w:val="24"/>
          <w:szCs w:val="24"/>
        </w:rPr>
        <w:t xml:space="preserve">Таблица </w:t>
      </w:r>
      <w:r w:rsidRPr="007E1AE3">
        <w:rPr>
          <w:sz w:val="24"/>
          <w:szCs w:val="24"/>
        </w:rPr>
        <w:fldChar w:fldCharType="begin"/>
      </w:r>
      <w:r w:rsidRPr="007E1AE3">
        <w:rPr>
          <w:sz w:val="24"/>
          <w:szCs w:val="24"/>
        </w:rPr>
        <w:instrText xml:space="preserve"> SEQ Таблица \* ARABIC </w:instrText>
      </w:r>
      <w:r w:rsidRPr="007E1AE3">
        <w:rPr>
          <w:sz w:val="24"/>
          <w:szCs w:val="24"/>
        </w:rPr>
        <w:fldChar w:fldCharType="separate"/>
      </w:r>
      <w:r w:rsidR="001321E8">
        <w:rPr>
          <w:noProof/>
          <w:sz w:val="24"/>
          <w:szCs w:val="24"/>
        </w:rPr>
        <w:t>2</w:t>
      </w:r>
      <w:r w:rsidRPr="007E1AE3">
        <w:rPr>
          <w:sz w:val="24"/>
          <w:szCs w:val="24"/>
        </w:rPr>
        <w:fldChar w:fldCharType="end"/>
      </w:r>
      <w:bookmarkEnd w:id="3"/>
      <w:r w:rsidRPr="007E1AE3">
        <w:rPr>
          <w:sz w:val="24"/>
          <w:szCs w:val="24"/>
        </w:rPr>
        <w:t xml:space="preserve"> -</w:t>
      </w:r>
      <w:r w:rsidR="006126BE" w:rsidRPr="006126BE">
        <w:rPr>
          <w:sz w:val="24"/>
          <w:szCs w:val="24"/>
        </w:rPr>
        <w:t xml:space="preserve"> </w:t>
      </w:r>
      <w:r w:rsidR="006126BE">
        <w:rPr>
          <w:sz w:val="24"/>
          <w:szCs w:val="24"/>
        </w:rPr>
        <w:t>З</w:t>
      </w:r>
      <w:r w:rsidR="00F11633" w:rsidRPr="00F11633">
        <w:rPr>
          <w:sz w:val="24"/>
          <w:szCs w:val="24"/>
        </w:rPr>
        <w:t xml:space="preserve">начения энтропии при изменении </w:t>
      </w:r>
      <w:r w:rsidR="00F11633" w:rsidRPr="00F11633">
        <w:rPr>
          <w:sz w:val="24"/>
          <w:szCs w:val="24"/>
          <w:lang w:val="en-US"/>
        </w:rPr>
        <w:t>p</w:t>
      </w:r>
    </w:p>
    <w:tbl>
      <w:tblPr>
        <w:tblStyle w:val="PlainTable1"/>
        <w:tblW w:w="9350" w:type="dxa"/>
        <w:tblLook w:val="04A0" w:firstRow="1" w:lastRow="0" w:firstColumn="1" w:lastColumn="0" w:noHBand="0" w:noVBand="1"/>
      </w:tblPr>
      <w:tblGrid>
        <w:gridCol w:w="1001"/>
        <w:gridCol w:w="1881"/>
        <w:gridCol w:w="1617"/>
        <w:gridCol w:w="1617"/>
        <w:gridCol w:w="1617"/>
        <w:gridCol w:w="1617"/>
      </w:tblGrid>
      <w:tr w:rsidR="007E1AE3" w:rsidRPr="007E1AE3" w14:paraId="6B96335A" w14:textId="3AB31E5E" w:rsidTr="007E1A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14470A0C" w14:textId="77777777" w:rsidR="007E1AE3" w:rsidRPr="007E1AE3" w:rsidRDefault="007E1AE3" w:rsidP="009A626A">
            <w:pPr>
              <w:ind w:firstLine="0"/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proofErr w:type="spellStart"/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Значение</w:t>
            </w:r>
            <w:proofErr w:type="spellEnd"/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 xml:space="preserve"> p</w:t>
            </w:r>
          </w:p>
        </w:tc>
        <w:tc>
          <w:tcPr>
            <w:tcW w:w="1881" w:type="dxa"/>
            <w:noWrap/>
            <w:hideMark/>
          </w:tcPr>
          <w:p w14:paraId="04592968" w14:textId="77777777" w:rsidR="007E1AE3" w:rsidRPr="007E1AE3" w:rsidRDefault="007E1AE3" w:rsidP="009A626A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proofErr w:type="spellStart"/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Энтропия</w:t>
            </w:r>
            <w:proofErr w:type="spellEnd"/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бит</w:t>
            </w:r>
            <w:proofErr w:type="spellEnd"/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/</w:t>
            </w:r>
            <w:proofErr w:type="spellStart"/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сим</w:t>
            </w:r>
            <w:proofErr w:type="spellEnd"/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)</w:t>
            </w:r>
          </w:p>
        </w:tc>
        <w:tc>
          <w:tcPr>
            <w:tcW w:w="1617" w:type="dxa"/>
          </w:tcPr>
          <w:p w14:paraId="08774556" w14:textId="369E9597" w:rsidR="007E1AE3" w:rsidRPr="007E1AE3" w:rsidRDefault="007E1AE3" w:rsidP="009A626A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  <w:lang w:val="en-US"/>
              </w:rPr>
            </w:pPr>
            <w:proofErr w:type="spellStart"/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Значение</w:t>
            </w:r>
            <w:proofErr w:type="spellEnd"/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 xml:space="preserve"> p</w:t>
            </w:r>
          </w:p>
        </w:tc>
        <w:tc>
          <w:tcPr>
            <w:tcW w:w="1617" w:type="dxa"/>
          </w:tcPr>
          <w:p w14:paraId="62AB9D14" w14:textId="3AEF5D2B" w:rsidR="007E1AE3" w:rsidRPr="007E1AE3" w:rsidRDefault="007E1AE3" w:rsidP="009A626A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  <w:lang w:val="en-US"/>
              </w:rPr>
            </w:pPr>
            <w:proofErr w:type="spellStart"/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Энтропия</w:t>
            </w:r>
            <w:proofErr w:type="spellEnd"/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бит</w:t>
            </w:r>
            <w:proofErr w:type="spellEnd"/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/</w:t>
            </w:r>
            <w:proofErr w:type="spellStart"/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сим</w:t>
            </w:r>
            <w:proofErr w:type="spellEnd"/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)</w:t>
            </w:r>
          </w:p>
        </w:tc>
        <w:tc>
          <w:tcPr>
            <w:tcW w:w="1617" w:type="dxa"/>
          </w:tcPr>
          <w:p w14:paraId="04A0C73B" w14:textId="77619C20" w:rsidR="007E1AE3" w:rsidRPr="007E1AE3" w:rsidRDefault="007E1AE3" w:rsidP="009A626A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  <w:lang w:val="en-US"/>
              </w:rPr>
            </w:pPr>
            <w:proofErr w:type="spellStart"/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Значение</w:t>
            </w:r>
            <w:proofErr w:type="spellEnd"/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 xml:space="preserve"> p</w:t>
            </w:r>
          </w:p>
        </w:tc>
        <w:tc>
          <w:tcPr>
            <w:tcW w:w="1617" w:type="dxa"/>
          </w:tcPr>
          <w:p w14:paraId="2707D610" w14:textId="790B1444" w:rsidR="007E1AE3" w:rsidRPr="007E1AE3" w:rsidRDefault="007E1AE3" w:rsidP="009A626A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  <w:lang w:val="en-US"/>
              </w:rPr>
            </w:pPr>
            <w:proofErr w:type="spellStart"/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Энтропия</w:t>
            </w:r>
            <w:proofErr w:type="spellEnd"/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бит</w:t>
            </w:r>
            <w:proofErr w:type="spellEnd"/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/</w:t>
            </w:r>
            <w:proofErr w:type="spellStart"/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сим</w:t>
            </w:r>
            <w:proofErr w:type="spellEnd"/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)</w:t>
            </w:r>
          </w:p>
        </w:tc>
      </w:tr>
      <w:tr w:rsidR="007E1AE3" w:rsidRPr="007E1AE3" w14:paraId="5CF0C07E" w14:textId="72ABDD0E" w:rsidTr="007E1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7C3CE2DA" w14:textId="77777777" w:rsidR="007E1AE3" w:rsidRPr="007E1AE3" w:rsidRDefault="007E1AE3" w:rsidP="007E1AE3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0.01</w:t>
            </w:r>
          </w:p>
        </w:tc>
        <w:tc>
          <w:tcPr>
            <w:tcW w:w="1881" w:type="dxa"/>
            <w:noWrap/>
            <w:hideMark/>
          </w:tcPr>
          <w:p w14:paraId="46D7B969" w14:textId="77777777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0.080793136</w:t>
            </w:r>
          </w:p>
        </w:tc>
        <w:tc>
          <w:tcPr>
            <w:tcW w:w="1617" w:type="dxa"/>
          </w:tcPr>
          <w:p w14:paraId="18A757DF" w14:textId="3F2A410E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0.34</w:t>
            </w:r>
          </w:p>
        </w:tc>
        <w:tc>
          <w:tcPr>
            <w:tcW w:w="1617" w:type="dxa"/>
          </w:tcPr>
          <w:p w14:paraId="66E2C579" w14:textId="530E9D7C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0.924818705</w:t>
            </w:r>
          </w:p>
        </w:tc>
        <w:tc>
          <w:tcPr>
            <w:tcW w:w="1617" w:type="dxa"/>
          </w:tcPr>
          <w:p w14:paraId="464C5999" w14:textId="46321F8E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0.67</w:t>
            </w:r>
          </w:p>
        </w:tc>
        <w:tc>
          <w:tcPr>
            <w:tcW w:w="1617" w:type="dxa"/>
          </w:tcPr>
          <w:p w14:paraId="7A1611A1" w14:textId="0BF15644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0.914926373</w:t>
            </w:r>
          </w:p>
        </w:tc>
      </w:tr>
      <w:tr w:rsidR="007E1AE3" w:rsidRPr="007E1AE3" w14:paraId="156E3623" w14:textId="3BAF3F88" w:rsidTr="007E1AE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1B158954" w14:textId="77777777" w:rsidR="007E1AE3" w:rsidRPr="007E1AE3" w:rsidRDefault="007E1AE3" w:rsidP="007E1AE3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0.02</w:t>
            </w:r>
          </w:p>
        </w:tc>
        <w:tc>
          <w:tcPr>
            <w:tcW w:w="1881" w:type="dxa"/>
            <w:noWrap/>
            <w:hideMark/>
          </w:tcPr>
          <w:p w14:paraId="2442100B" w14:textId="77777777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0.141440543</w:t>
            </w:r>
          </w:p>
        </w:tc>
        <w:tc>
          <w:tcPr>
            <w:tcW w:w="1617" w:type="dxa"/>
          </w:tcPr>
          <w:p w14:paraId="420EA786" w14:textId="72BC915C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0.35</w:t>
            </w:r>
          </w:p>
        </w:tc>
        <w:tc>
          <w:tcPr>
            <w:tcW w:w="1617" w:type="dxa"/>
          </w:tcPr>
          <w:p w14:paraId="473DA37C" w14:textId="4721652A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0.934068055</w:t>
            </w:r>
          </w:p>
        </w:tc>
        <w:tc>
          <w:tcPr>
            <w:tcW w:w="1617" w:type="dxa"/>
          </w:tcPr>
          <w:p w14:paraId="4D250991" w14:textId="6237E086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0.68</w:t>
            </w:r>
          </w:p>
        </w:tc>
        <w:tc>
          <w:tcPr>
            <w:tcW w:w="1617" w:type="dxa"/>
          </w:tcPr>
          <w:p w14:paraId="20ECCC41" w14:textId="14AD5EC8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0.904381458</w:t>
            </w:r>
          </w:p>
        </w:tc>
      </w:tr>
      <w:tr w:rsidR="007E1AE3" w:rsidRPr="007E1AE3" w14:paraId="59D6853B" w14:textId="3764A584" w:rsidTr="007E1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401FA2C6" w14:textId="77777777" w:rsidR="007E1AE3" w:rsidRPr="007E1AE3" w:rsidRDefault="007E1AE3" w:rsidP="007E1AE3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0.03</w:t>
            </w:r>
          </w:p>
        </w:tc>
        <w:tc>
          <w:tcPr>
            <w:tcW w:w="1881" w:type="dxa"/>
            <w:noWrap/>
            <w:hideMark/>
          </w:tcPr>
          <w:p w14:paraId="18B45967" w14:textId="77777777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0.194391858</w:t>
            </w:r>
          </w:p>
        </w:tc>
        <w:tc>
          <w:tcPr>
            <w:tcW w:w="1617" w:type="dxa"/>
          </w:tcPr>
          <w:p w14:paraId="2D594AC2" w14:textId="6732E814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0.36</w:t>
            </w:r>
          </w:p>
        </w:tc>
        <w:tc>
          <w:tcPr>
            <w:tcW w:w="1617" w:type="dxa"/>
          </w:tcPr>
          <w:p w14:paraId="5595CE2A" w14:textId="26FE2FB8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0.942683189</w:t>
            </w:r>
          </w:p>
        </w:tc>
        <w:tc>
          <w:tcPr>
            <w:tcW w:w="1617" w:type="dxa"/>
          </w:tcPr>
          <w:p w14:paraId="2B2E92DE" w14:textId="5A19D9EC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0.69</w:t>
            </w:r>
          </w:p>
        </w:tc>
        <w:tc>
          <w:tcPr>
            <w:tcW w:w="1617" w:type="dxa"/>
          </w:tcPr>
          <w:p w14:paraId="34C5274A" w14:textId="2CCA2693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0.893173458</w:t>
            </w:r>
          </w:p>
        </w:tc>
      </w:tr>
      <w:tr w:rsidR="007E1AE3" w:rsidRPr="007E1AE3" w14:paraId="7DD73F29" w14:textId="0A811728" w:rsidTr="007E1AE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15C206D9" w14:textId="77777777" w:rsidR="007E1AE3" w:rsidRPr="007E1AE3" w:rsidRDefault="007E1AE3" w:rsidP="007E1AE3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0.04</w:t>
            </w:r>
          </w:p>
        </w:tc>
        <w:tc>
          <w:tcPr>
            <w:tcW w:w="1881" w:type="dxa"/>
            <w:noWrap/>
            <w:hideMark/>
          </w:tcPr>
          <w:p w14:paraId="4F8D6136" w14:textId="77777777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0.242292189</w:t>
            </w:r>
          </w:p>
        </w:tc>
        <w:tc>
          <w:tcPr>
            <w:tcW w:w="1617" w:type="dxa"/>
          </w:tcPr>
          <w:p w14:paraId="48A783B1" w14:textId="00796144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0.37</w:t>
            </w:r>
          </w:p>
        </w:tc>
        <w:tc>
          <w:tcPr>
            <w:tcW w:w="1617" w:type="dxa"/>
          </w:tcPr>
          <w:p w14:paraId="5D73EADA" w14:textId="4B9522C1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0.950672093</w:t>
            </w:r>
          </w:p>
        </w:tc>
        <w:tc>
          <w:tcPr>
            <w:tcW w:w="1617" w:type="dxa"/>
          </w:tcPr>
          <w:p w14:paraId="156201C5" w14:textId="6236A832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0.7</w:t>
            </w:r>
          </w:p>
        </w:tc>
        <w:tc>
          <w:tcPr>
            <w:tcW w:w="1617" w:type="dxa"/>
          </w:tcPr>
          <w:p w14:paraId="6BEAAACC" w14:textId="65DF7B5A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0.881290899</w:t>
            </w:r>
          </w:p>
        </w:tc>
      </w:tr>
      <w:tr w:rsidR="007E1AE3" w:rsidRPr="007E1AE3" w14:paraId="0D9848FA" w14:textId="24A731D9" w:rsidTr="007E1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459F1356" w14:textId="77777777" w:rsidR="007E1AE3" w:rsidRPr="007E1AE3" w:rsidRDefault="007E1AE3" w:rsidP="007E1AE3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0.05</w:t>
            </w:r>
          </w:p>
        </w:tc>
        <w:tc>
          <w:tcPr>
            <w:tcW w:w="1881" w:type="dxa"/>
            <w:noWrap/>
            <w:hideMark/>
          </w:tcPr>
          <w:p w14:paraId="02B5A56F" w14:textId="77777777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0.286396957</w:t>
            </w:r>
          </w:p>
        </w:tc>
        <w:tc>
          <w:tcPr>
            <w:tcW w:w="1617" w:type="dxa"/>
          </w:tcPr>
          <w:p w14:paraId="46175612" w14:textId="336310AB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0.38</w:t>
            </w:r>
          </w:p>
        </w:tc>
        <w:tc>
          <w:tcPr>
            <w:tcW w:w="1617" w:type="dxa"/>
          </w:tcPr>
          <w:p w14:paraId="084DCE0E" w14:textId="7A834B28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0.958042022</w:t>
            </w:r>
          </w:p>
        </w:tc>
        <w:tc>
          <w:tcPr>
            <w:tcW w:w="1617" w:type="dxa"/>
          </w:tcPr>
          <w:p w14:paraId="3D300E4D" w14:textId="498C08D5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0.71</w:t>
            </w:r>
          </w:p>
        </w:tc>
        <w:tc>
          <w:tcPr>
            <w:tcW w:w="1617" w:type="dxa"/>
          </w:tcPr>
          <w:p w14:paraId="77A169D9" w14:textId="1C3BA4C1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0.868721246</w:t>
            </w:r>
          </w:p>
        </w:tc>
      </w:tr>
      <w:tr w:rsidR="007E1AE3" w:rsidRPr="007E1AE3" w14:paraId="6B8553C7" w14:textId="0666ADC9" w:rsidTr="007E1AE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26345466" w14:textId="77777777" w:rsidR="007E1AE3" w:rsidRPr="007E1AE3" w:rsidRDefault="007E1AE3" w:rsidP="007E1AE3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0.06</w:t>
            </w:r>
          </w:p>
        </w:tc>
        <w:tc>
          <w:tcPr>
            <w:tcW w:w="1881" w:type="dxa"/>
            <w:noWrap/>
            <w:hideMark/>
          </w:tcPr>
          <w:p w14:paraId="409692AA" w14:textId="77777777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0.327444919</w:t>
            </w:r>
          </w:p>
        </w:tc>
        <w:tc>
          <w:tcPr>
            <w:tcW w:w="1617" w:type="dxa"/>
          </w:tcPr>
          <w:p w14:paraId="482B54AD" w14:textId="19E731F9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0.39</w:t>
            </w:r>
          </w:p>
        </w:tc>
        <w:tc>
          <w:tcPr>
            <w:tcW w:w="1617" w:type="dxa"/>
          </w:tcPr>
          <w:p w14:paraId="415C516E" w14:textId="5574DB6C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0.964799549</w:t>
            </w:r>
          </w:p>
        </w:tc>
        <w:tc>
          <w:tcPr>
            <w:tcW w:w="1617" w:type="dxa"/>
          </w:tcPr>
          <w:p w14:paraId="2C25A68D" w14:textId="372C3DA1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0.72</w:t>
            </w:r>
          </w:p>
        </w:tc>
        <w:tc>
          <w:tcPr>
            <w:tcW w:w="1617" w:type="dxa"/>
          </w:tcPr>
          <w:p w14:paraId="3B734158" w14:textId="37452833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0.855450811</w:t>
            </w:r>
          </w:p>
        </w:tc>
      </w:tr>
      <w:tr w:rsidR="007E1AE3" w:rsidRPr="007E1AE3" w14:paraId="41F86CF9" w14:textId="4F9EA9CE" w:rsidTr="007E1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74EBF931" w14:textId="77777777" w:rsidR="007E1AE3" w:rsidRPr="007E1AE3" w:rsidRDefault="007E1AE3" w:rsidP="007E1AE3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0.07</w:t>
            </w:r>
          </w:p>
        </w:tc>
        <w:tc>
          <w:tcPr>
            <w:tcW w:w="1881" w:type="dxa"/>
            <w:noWrap/>
            <w:hideMark/>
          </w:tcPr>
          <w:p w14:paraId="1BC3CF67" w14:textId="77777777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0.365923651</w:t>
            </w:r>
          </w:p>
        </w:tc>
        <w:tc>
          <w:tcPr>
            <w:tcW w:w="1617" w:type="dxa"/>
          </w:tcPr>
          <w:p w14:paraId="38805B39" w14:textId="7F12A063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0.4</w:t>
            </w:r>
          </w:p>
        </w:tc>
        <w:tc>
          <w:tcPr>
            <w:tcW w:w="1617" w:type="dxa"/>
          </w:tcPr>
          <w:p w14:paraId="2F38634A" w14:textId="089FF439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0.970950594</w:t>
            </w:r>
          </w:p>
        </w:tc>
        <w:tc>
          <w:tcPr>
            <w:tcW w:w="1617" w:type="dxa"/>
          </w:tcPr>
          <w:p w14:paraId="14E51FB3" w14:textId="7323F6C7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0.73</w:t>
            </w:r>
          </w:p>
        </w:tc>
        <w:tc>
          <w:tcPr>
            <w:tcW w:w="1617" w:type="dxa"/>
          </w:tcPr>
          <w:p w14:paraId="34FDE407" w14:textId="45BF30B8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0.841464636</w:t>
            </w:r>
          </w:p>
        </w:tc>
      </w:tr>
      <w:tr w:rsidR="007E1AE3" w:rsidRPr="007E1AE3" w14:paraId="22B14F9A" w14:textId="0B21BDC2" w:rsidTr="007E1AE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72795C07" w14:textId="77777777" w:rsidR="007E1AE3" w:rsidRPr="007E1AE3" w:rsidRDefault="007E1AE3" w:rsidP="007E1AE3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0.08</w:t>
            </w:r>
          </w:p>
        </w:tc>
        <w:tc>
          <w:tcPr>
            <w:tcW w:w="1881" w:type="dxa"/>
            <w:noWrap/>
            <w:hideMark/>
          </w:tcPr>
          <w:p w14:paraId="34CC7500" w14:textId="77777777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0.40217919</w:t>
            </w:r>
          </w:p>
        </w:tc>
        <w:tc>
          <w:tcPr>
            <w:tcW w:w="1617" w:type="dxa"/>
          </w:tcPr>
          <w:p w14:paraId="0E39DF86" w14:textId="7B68E4BA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0.41</w:t>
            </w:r>
          </w:p>
        </w:tc>
        <w:tc>
          <w:tcPr>
            <w:tcW w:w="1617" w:type="dxa"/>
          </w:tcPr>
          <w:p w14:paraId="5D40E155" w14:textId="021BB25A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0.976500469</w:t>
            </w:r>
          </w:p>
        </w:tc>
        <w:tc>
          <w:tcPr>
            <w:tcW w:w="1617" w:type="dxa"/>
          </w:tcPr>
          <w:p w14:paraId="28796D75" w14:textId="52BCE992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0.74</w:t>
            </w:r>
          </w:p>
        </w:tc>
        <w:tc>
          <w:tcPr>
            <w:tcW w:w="1617" w:type="dxa"/>
          </w:tcPr>
          <w:p w14:paraId="5568DAE6" w14:textId="34596101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0.826746372</w:t>
            </w:r>
          </w:p>
        </w:tc>
      </w:tr>
      <w:tr w:rsidR="007E1AE3" w:rsidRPr="007E1AE3" w14:paraId="1719FB63" w14:textId="32A288A4" w:rsidTr="007E1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07478F2E" w14:textId="77777777" w:rsidR="007E1AE3" w:rsidRPr="007E1AE3" w:rsidRDefault="007E1AE3" w:rsidP="007E1AE3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0.09</w:t>
            </w:r>
          </w:p>
        </w:tc>
        <w:tc>
          <w:tcPr>
            <w:tcW w:w="1881" w:type="dxa"/>
            <w:noWrap/>
            <w:hideMark/>
          </w:tcPr>
          <w:p w14:paraId="5F4C8F15" w14:textId="77777777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0.436469817</w:t>
            </w:r>
          </w:p>
        </w:tc>
        <w:tc>
          <w:tcPr>
            <w:tcW w:w="1617" w:type="dxa"/>
          </w:tcPr>
          <w:p w14:paraId="3FF306EB" w14:textId="7B95E70E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0.42</w:t>
            </w:r>
          </w:p>
        </w:tc>
        <w:tc>
          <w:tcPr>
            <w:tcW w:w="1617" w:type="dxa"/>
          </w:tcPr>
          <w:p w14:paraId="695D2F66" w14:textId="40CE056A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0.981453895</w:t>
            </w:r>
          </w:p>
        </w:tc>
        <w:tc>
          <w:tcPr>
            <w:tcW w:w="1617" w:type="dxa"/>
          </w:tcPr>
          <w:p w14:paraId="2060C250" w14:textId="63EB2A78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0.75</w:t>
            </w:r>
          </w:p>
        </w:tc>
        <w:tc>
          <w:tcPr>
            <w:tcW w:w="1617" w:type="dxa"/>
          </w:tcPr>
          <w:p w14:paraId="3B0B3C86" w14:textId="4FC925E5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0.811278124</w:t>
            </w:r>
          </w:p>
        </w:tc>
      </w:tr>
      <w:tr w:rsidR="007E1AE3" w:rsidRPr="007E1AE3" w14:paraId="107E0014" w14:textId="391DA2C4" w:rsidTr="007E1AE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5ACDC7E0" w14:textId="77777777" w:rsidR="007E1AE3" w:rsidRPr="007E1AE3" w:rsidRDefault="007E1AE3" w:rsidP="007E1AE3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0.1</w:t>
            </w:r>
          </w:p>
        </w:tc>
        <w:tc>
          <w:tcPr>
            <w:tcW w:w="1881" w:type="dxa"/>
            <w:noWrap/>
            <w:hideMark/>
          </w:tcPr>
          <w:p w14:paraId="2379BE15" w14:textId="77777777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0.468995594</w:t>
            </w:r>
          </w:p>
        </w:tc>
        <w:tc>
          <w:tcPr>
            <w:tcW w:w="1617" w:type="dxa"/>
          </w:tcPr>
          <w:p w14:paraId="3AF6C558" w14:textId="3AB291B1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0.43</w:t>
            </w:r>
          </w:p>
        </w:tc>
        <w:tc>
          <w:tcPr>
            <w:tcW w:w="1617" w:type="dxa"/>
          </w:tcPr>
          <w:p w14:paraId="27FD8CDF" w14:textId="6F8C1980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0.985815037</w:t>
            </w:r>
          </w:p>
        </w:tc>
        <w:tc>
          <w:tcPr>
            <w:tcW w:w="1617" w:type="dxa"/>
          </w:tcPr>
          <w:p w14:paraId="40FA1AFC" w14:textId="72BF9609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0.76</w:t>
            </w:r>
          </w:p>
        </w:tc>
        <w:tc>
          <w:tcPr>
            <w:tcW w:w="1617" w:type="dxa"/>
          </w:tcPr>
          <w:p w14:paraId="55EA10F5" w14:textId="3AEBBAED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0.795040279</w:t>
            </w:r>
          </w:p>
        </w:tc>
      </w:tr>
      <w:tr w:rsidR="007E1AE3" w:rsidRPr="007E1AE3" w14:paraId="515A8858" w14:textId="0F9977ED" w:rsidTr="007E1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4CD5A794" w14:textId="77777777" w:rsidR="007E1AE3" w:rsidRPr="007E1AE3" w:rsidRDefault="007E1AE3" w:rsidP="007E1AE3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0.11</w:t>
            </w:r>
          </w:p>
        </w:tc>
        <w:tc>
          <w:tcPr>
            <w:tcW w:w="1881" w:type="dxa"/>
            <w:noWrap/>
            <w:hideMark/>
          </w:tcPr>
          <w:p w14:paraId="3B8AA7F7" w14:textId="77777777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0.499915958</w:t>
            </w:r>
          </w:p>
        </w:tc>
        <w:tc>
          <w:tcPr>
            <w:tcW w:w="1617" w:type="dxa"/>
          </w:tcPr>
          <w:p w14:paraId="6385FCBC" w14:textId="6CBB3A69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0.44</w:t>
            </w:r>
          </w:p>
        </w:tc>
        <w:tc>
          <w:tcPr>
            <w:tcW w:w="1617" w:type="dxa"/>
          </w:tcPr>
          <w:p w14:paraId="263DB3EE" w14:textId="65BCB22C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0.989587521</w:t>
            </w:r>
          </w:p>
        </w:tc>
        <w:tc>
          <w:tcPr>
            <w:tcW w:w="1617" w:type="dxa"/>
          </w:tcPr>
          <w:p w14:paraId="0D9A6850" w14:textId="006EE00E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0.77</w:t>
            </w:r>
          </w:p>
        </w:tc>
        <w:tc>
          <w:tcPr>
            <w:tcW w:w="1617" w:type="dxa"/>
          </w:tcPr>
          <w:p w14:paraId="77A074CA" w14:textId="38963747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0.778011304</w:t>
            </w:r>
          </w:p>
        </w:tc>
      </w:tr>
      <w:tr w:rsidR="007E1AE3" w:rsidRPr="007E1AE3" w14:paraId="061505D9" w14:textId="61AD5E45" w:rsidTr="007E1AE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192D7B1A" w14:textId="77777777" w:rsidR="007E1AE3" w:rsidRPr="007E1AE3" w:rsidRDefault="007E1AE3" w:rsidP="007E1AE3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0.12</w:t>
            </w:r>
          </w:p>
        </w:tc>
        <w:tc>
          <w:tcPr>
            <w:tcW w:w="1881" w:type="dxa"/>
            <w:noWrap/>
            <w:hideMark/>
          </w:tcPr>
          <w:p w14:paraId="00D853D7" w14:textId="77777777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0.529360865</w:t>
            </w:r>
          </w:p>
        </w:tc>
        <w:tc>
          <w:tcPr>
            <w:tcW w:w="1617" w:type="dxa"/>
          </w:tcPr>
          <w:p w14:paraId="4E39AE0B" w14:textId="130C2EB5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0.45</w:t>
            </w:r>
          </w:p>
        </w:tc>
        <w:tc>
          <w:tcPr>
            <w:tcW w:w="1617" w:type="dxa"/>
          </w:tcPr>
          <w:p w14:paraId="15D6B9BC" w14:textId="55689EBC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0.992774454</w:t>
            </w:r>
          </w:p>
        </w:tc>
        <w:tc>
          <w:tcPr>
            <w:tcW w:w="1617" w:type="dxa"/>
          </w:tcPr>
          <w:p w14:paraId="530664B1" w14:textId="75D36F7D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0.78</w:t>
            </w:r>
          </w:p>
        </w:tc>
        <w:tc>
          <w:tcPr>
            <w:tcW w:w="1617" w:type="dxa"/>
          </w:tcPr>
          <w:p w14:paraId="3751BC28" w14:textId="4B690BC4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0.760167503</w:t>
            </w:r>
          </w:p>
        </w:tc>
      </w:tr>
      <w:tr w:rsidR="007E1AE3" w:rsidRPr="007E1AE3" w14:paraId="08F5CC4C" w14:textId="55AC2CE9" w:rsidTr="007E1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6F8E05C9" w14:textId="77777777" w:rsidR="007E1AE3" w:rsidRPr="007E1AE3" w:rsidRDefault="007E1AE3" w:rsidP="007E1AE3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0.13</w:t>
            </w:r>
          </w:p>
        </w:tc>
        <w:tc>
          <w:tcPr>
            <w:tcW w:w="1881" w:type="dxa"/>
            <w:noWrap/>
            <w:hideMark/>
          </w:tcPr>
          <w:p w14:paraId="3680DEF2" w14:textId="77777777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0.557438185</w:t>
            </w:r>
          </w:p>
        </w:tc>
        <w:tc>
          <w:tcPr>
            <w:tcW w:w="1617" w:type="dxa"/>
          </w:tcPr>
          <w:p w14:paraId="3E9FD236" w14:textId="299E68FE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0.46</w:t>
            </w:r>
          </w:p>
        </w:tc>
        <w:tc>
          <w:tcPr>
            <w:tcW w:w="1617" w:type="dxa"/>
          </w:tcPr>
          <w:p w14:paraId="14504354" w14:textId="3D2E91D2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0.995378439</w:t>
            </w:r>
          </w:p>
        </w:tc>
        <w:tc>
          <w:tcPr>
            <w:tcW w:w="1617" w:type="dxa"/>
          </w:tcPr>
          <w:p w14:paraId="4943D371" w14:textId="17F533B3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0.79</w:t>
            </w:r>
          </w:p>
        </w:tc>
        <w:tc>
          <w:tcPr>
            <w:tcW w:w="1617" w:type="dxa"/>
          </w:tcPr>
          <w:p w14:paraId="4A136600" w14:textId="34CD172B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0.74148274</w:t>
            </w:r>
          </w:p>
        </w:tc>
      </w:tr>
      <w:tr w:rsidR="007E1AE3" w:rsidRPr="007E1AE3" w14:paraId="5FF78D7C" w14:textId="653CE092" w:rsidTr="007E1AE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58AB460A" w14:textId="77777777" w:rsidR="007E1AE3" w:rsidRPr="007E1AE3" w:rsidRDefault="007E1AE3" w:rsidP="007E1AE3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0.14</w:t>
            </w:r>
          </w:p>
        </w:tc>
        <w:tc>
          <w:tcPr>
            <w:tcW w:w="1881" w:type="dxa"/>
            <w:noWrap/>
            <w:hideMark/>
          </w:tcPr>
          <w:p w14:paraId="3DAAE3F2" w14:textId="77777777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0.584238812</w:t>
            </w:r>
          </w:p>
        </w:tc>
        <w:tc>
          <w:tcPr>
            <w:tcW w:w="1617" w:type="dxa"/>
          </w:tcPr>
          <w:p w14:paraId="64E50B41" w14:textId="3E9CEBF2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0.47</w:t>
            </w:r>
          </w:p>
        </w:tc>
        <w:tc>
          <w:tcPr>
            <w:tcW w:w="1617" w:type="dxa"/>
          </w:tcPr>
          <w:p w14:paraId="41EDB22D" w14:textId="251487C5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0.997401589</w:t>
            </w:r>
          </w:p>
        </w:tc>
        <w:tc>
          <w:tcPr>
            <w:tcW w:w="1617" w:type="dxa"/>
          </w:tcPr>
          <w:p w14:paraId="6B802152" w14:textId="3AFEAEDA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0.8</w:t>
            </w:r>
          </w:p>
        </w:tc>
        <w:tc>
          <w:tcPr>
            <w:tcW w:w="1617" w:type="dxa"/>
          </w:tcPr>
          <w:p w14:paraId="2D8B304A" w14:textId="5786C00E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0.721928095</w:t>
            </w:r>
          </w:p>
        </w:tc>
      </w:tr>
      <w:tr w:rsidR="007E1AE3" w:rsidRPr="007E1AE3" w14:paraId="096287B4" w14:textId="4FC85721" w:rsidTr="007E1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36FBAE55" w14:textId="77777777" w:rsidR="007E1AE3" w:rsidRPr="007E1AE3" w:rsidRDefault="007E1AE3" w:rsidP="007E1AE3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0.15</w:t>
            </w:r>
          </w:p>
        </w:tc>
        <w:tc>
          <w:tcPr>
            <w:tcW w:w="1881" w:type="dxa"/>
            <w:noWrap/>
            <w:hideMark/>
          </w:tcPr>
          <w:p w14:paraId="705BB603" w14:textId="77777777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0.609840305</w:t>
            </w:r>
          </w:p>
        </w:tc>
        <w:tc>
          <w:tcPr>
            <w:tcW w:w="1617" w:type="dxa"/>
          </w:tcPr>
          <w:p w14:paraId="67C45D7F" w14:textId="1FA956C7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0.48</w:t>
            </w:r>
          </w:p>
        </w:tc>
        <w:tc>
          <w:tcPr>
            <w:tcW w:w="1617" w:type="dxa"/>
          </w:tcPr>
          <w:p w14:paraId="7343B6E3" w14:textId="3E72CB56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0.998845536</w:t>
            </w:r>
          </w:p>
        </w:tc>
        <w:tc>
          <w:tcPr>
            <w:tcW w:w="1617" w:type="dxa"/>
          </w:tcPr>
          <w:p w14:paraId="53C37B6F" w14:textId="6782B146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0.81</w:t>
            </w:r>
          </w:p>
        </w:tc>
        <w:tc>
          <w:tcPr>
            <w:tcW w:w="1617" w:type="dxa"/>
          </w:tcPr>
          <w:p w14:paraId="0D632120" w14:textId="1BD7C29E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0.70147146</w:t>
            </w:r>
          </w:p>
        </w:tc>
      </w:tr>
      <w:tr w:rsidR="007E1AE3" w:rsidRPr="007E1AE3" w14:paraId="138BFA01" w14:textId="2EFA8D43" w:rsidTr="007E1AE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23FCCC8C" w14:textId="77777777" w:rsidR="007E1AE3" w:rsidRPr="007E1AE3" w:rsidRDefault="007E1AE3" w:rsidP="007E1AE3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0.16</w:t>
            </w:r>
          </w:p>
        </w:tc>
        <w:tc>
          <w:tcPr>
            <w:tcW w:w="1881" w:type="dxa"/>
            <w:noWrap/>
            <w:hideMark/>
          </w:tcPr>
          <w:p w14:paraId="343FEDA1" w14:textId="77777777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0.634309555</w:t>
            </w:r>
          </w:p>
        </w:tc>
        <w:tc>
          <w:tcPr>
            <w:tcW w:w="1617" w:type="dxa"/>
          </w:tcPr>
          <w:p w14:paraId="3B7221DB" w14:textId="54EF812D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0.49</w:t>
            </w:r>
          </w:p>
        </w:tc>
        <w:tc>
          <w:tcPr>
            <w:tcW w:w="1617" w:type="dxa"/>
          </w:tcPr>
          <w:p w14:paraId="24899298" w14:textId="033B7A83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0.999711442</w:t>
            </w:r>
          </w:p>
        </w:tc>
        <w:tc>
          <w:tcPr>
            <w:tcW w:w="1617" w:type="dxa"/>
          </w:tcPr>
          <w:p w14:paraId="5D0A0580" w14:textId="3F51E85D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0.82</w:t>
            </w:r>
          </w:p>
        </w:tc>
        <w:tc>
          <w:tcPr>
            <w:tcW w:w="1617" w:type="dxa"/>
          </w:tcPr>
          <w:p w14:paraId="6481E83F" w14:textId="444BFDC5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0.680077046</w:t>
            </w:r>
          </w:p>
        </w:tc>
      </w:tr>
      <w:tr w:rsidR="007E1AE3" w:rsidRPr="007E1AE3" w14:paraId="2A7D57C8" w14:textId="66B7B68A" w:rsidTr="007E1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7C02BAE5" w14:textId="77777777" w:rsidR="007E1AE3" w:rsidRPr="007E1AE3" w:rsidRDefault="007E1AE3" w:rsidP="007E1AE3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0.17</w:t>
            </w:r>
          </w:p>
        </w:tc>
        <w:tc>
          <w:tcPr>
            <w:tcW w:w="1881" w:type="dxa"/>
            <w:noWrap/>
            <w:hideMark/>
          </w:tcPr>
          <w:p w14:paraId="0FC8EEC9" w14:textId="77777777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0.657704779</w:t>
            </w:r>
          </w:p>
        </w:tc>
        <w:tc>
          <w:tcPr>
            <w:tcW w:w="1617" w:type="dxa"/>
          </w:tcPr>
          <w:p w14:paraId="6F4CB4C6" w14:textId="1BD79AEE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0.5</w:t>
            </w:r>
          </w:p>
        </w:tc>
        <w:tc>
          <w:tcPr>
            <w:tcW w:w="1617" w:type="dxa"/>
          </w:tcPr>
          <w:p w14:paraId="6CC00A96" w14:textId="395F5DCD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1</w:t>
            </w:r>
          </w:p>
        </w:tc>
        <w:tc>
          <w:tcPr>
            <w:tcW w:w="1617" w:type="dxa"/>
          </w:tcPr>
          <w:p w14:paraId="30E2BD6D" w14:textId="32533B12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0.83</w:t>
            </w:r>
          </w:p>
        </w:tc>
        <w:tc>
          <w:tcPr>
            <w:tcW w:w="1617" w:type="dxa"/>
          </w:tcPr>
          <w:p w14:paraId="0589CAA7" w14:textId="3E0DE679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0.657704779</w:t>
            </w:r>
          </w:p>
        </w:tc>
      </w:tr>
      <w:tr w:rsidR="007E1AE3" w:rsidRPr="007E1AE3" w14:paraId="60BFC771" w14:textId="12302A29" w:rsidTr="007E1AE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259D676E" w14:textId="77777777" w:rsidR="007E1AE3" w:rsidRPr="007E1AE3" w:rsidRDefault="007E1AE3" w:rsidP="007E1AE3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0.18</w:t>
            </w:r>
          </w:p>
        </w:tc>
        <w:tc>
          <w:tcPr>
            <w:tcW w:w="1881" w:type="dxa"/>
            <w:noWrap/>
            <w:hideMark/>
          </w:tcPr>
          <w:p w14:paraId="22959D49" w14:textId="77777777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0.680077046</w:t>
            </w:r>
          </w:p>
        </w:tc>
        <w:tc>
          <w:tcPr>
            <w:tcW w:w="1617" w:type="dxa"/>
          </w:tcPr>
          <w:p w14:paraId="5790959B" w14:textId="1A9E5AF1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0.51</w:t>
            </w:r>
          </w:p>
        </w:tc>
        <w:tc>
          <w:tcPr>
            <w:tcW w:w="1617" w:type="dxa"/>
          </w:tcPr>
          <w:p w14:paraId="60C83705" w14:textId="48137E61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0.999711442</w:t>
            </w:r>
          </w:p>
        </w:tc>
        <w:tc>
          <w:tcPr>
            <w:tcW w:w="1617" w:type="dxa"/>
          </w:tcPr>
          <w:p w14:paraId="5CCE10EE" w14:textId="364F8DFE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0.84</w:t>
            </w:r>
          </w:p>
        </w:tc>
        <w:tc>
          <w:tcPr>
            <w:tcW w:w="1617" w:type="dxa"/>
          </w:tcPr>
          <w:p w14:paraId="686C507A" w14:textId="2507218A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0.634309555</w:t>
            </w:r>
          </w:p>
        </w:tc>
      </w:tr>
      <w:tr w:rsidR="007E1AE3" w:rsidRPr="007E1AE3" w14:paraId="0F7A6C29" w14:textId="1E58463E" w:rsidTr="007E1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385336A8" w14:textId="77777777" w:rsidR="007E1AE3" w:rsidRPr="007E1AE3" w:rsidRDefault="007E1AE3" w:rsidP="007E1AE3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0.19</w:t>
            </w:r>
          </w:p>
        </w:tc>
        <w:tc>
          <w:tcPr>
            <w:tcW w:w="1881" w:type="dxa"/>
            <w:noWrap/>
            <w:hideMark/>
          </w:tcPr>
          <w:p w14:paraId="6B64A77E" w14:textId="77777777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0.70147146</w:t>
            </w:r>
          </w:p>
        </w:tc>
        <w:tc>
          <w:tcPr>
            <w:tcW w:w="1617" w:type="dxa"/>
          </w:tcPr>
          <w:p w14:paraId="4C7DACFA" w14:textId="2EE43D3C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0.52</w:t>
            </w:r>
          </w:p>
        </w:tc>
        <w:tc>
          <w:tcPr>
            <w:tcW w:w="1617" w:type="dxa"/>
          </w:tcPr>
          <w:p w14:paraId="0C61CA91" w14:textId="050DF327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0.998845536</w:t>
            </w:r>
          </w:p>
        </w:tc>
        <w:tc>
          <w:tcPr>
            <w:tcW w:w="1617" w:type="dxa"/>
          </w:tcPr>
          <w:p w14:paraId="3B8B7DE8" w14:textId="1D9E83ED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0.85</w:t>
            </w:r>
          </w:p>
        </w:tc>
        <w:tc>
          <w:tcPr>
            <w:tcW w:w="1617" w:type="dxa"/>
          </w:tcPr>
          <w:p w14:paraId="716A0EC3" w14:textId="6537D7F0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0.609840305</w:t>
            </w:r>
          </w:p>
        </w:tc>
      </w:tr>
      <w:tr w:rsidR="007E1AE3" w:rsidRPr="007E1AE3" w14:paraId="15787D91" w14:textId="0CC534BF" w:rsidTr="007E1AE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66941D36" w14:textId="77777777" w:rsidR="007E1AE3" w:rsidRPr="007E1AE3" w:rsidRDefault="007E1AE3" w:rsidP="007E1AE3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0.2</w:t>
            </w:r>
          </w:p>
        </w:tc>
        <w:tc>
          <w:tcPr>
            <w:tcW w:w="1881" w:type="dxa"/>
            <w:noWrap/>
            <w:hideMark/>
          </w:tcPr>
          <w:p w14:paraId="5B3182EC" w14:textId="77777777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0.721928095</w:t>
            </w:r>
          </w:p>
        </w:tc>
        <w:tc>
          <w:tcPr>
            <w:tcW w:w="1617" w:type="dxa"/>
          </w:tcPr>
          <w:p w14:paraId="321A6DA1" w14:textId="0335D62B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0.53</w:t>
            </w:r>
          </w:p>
        </w:tc>
        <w:tc>
          <w:tcPr>
            <w:tcW w:w="1617" w:type="dxa"/>
          </w:tcPr>
          <w:p w14:paraId="3AEC7D39" w14:textId="4365EF89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0.997401589</w:t>
            </w:r>
          </w:p>
        </w:tc>
        <w:tc>
          <w:tcPr>
            <w:tcW w:w="1617" w:type="dxa"/>
          </w:tcPr>
          <w:p w14:paraId="04853811" w14:textId="2A63FEE9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0.86</w:t>
            </w:r>
          </w:p>
        </w:tc>
        <w:tc>
          <w:tcPr>
            <w:tcW w:w="1617" w:type="dxa"/>
          </w:tcPr>
          <w:p w14:paraId="05C48BE4" w14:textId="5936F9A0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0.584238812</w:t>
            </w:r>
          </w:p>
        </w:tc>
      </w:tr>
      <w:tr w:rsidR="007E1AE3" w:rsidRPr="007E1AE3" w14:paraId="6A1D6BE9" w14:textId="603767A4" w:rsidTr="007E1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4A75D162" w14:textId="77777777" w:rsidR="007E1AE3" w:rsidRPr="007E1AE3" w:rsidRDefault="007E1AE3" w:rsidP="007E1AE3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0.21</w:t>
            </w:r>
          </w:p>
        </w:tc>
        <w:tc>
          <w:tcPr>
            <w:tcW w:w="1881" w:type="dxa"/>
            <w:noWrap/>
            <w:hideMark/>
          </w:tcPr>
          <w:p w14:paraId="24EE6ECD" w14:textId="77777777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0.74148274</w:t>
            </w:r>
          </w:p>
        </w:tc>
        <w:tc>
          <w:tcPr>
            <w:tcW w:w="1617" w:type="dxa"/>
          </w:tcPr>
          <w:p w14:paraId="3EE13815" w14:textId="38A3324A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0.54</w:t>
            </w:r>
          </w:p>
        </w:tc>
        <w:tc>
          <w:tcPr>
            <w:tcW w:w="1617" w:type="dxa"/>
          </w:tcPr>
          <w:p w14:paraId="6131506C" w14:textId="67CD115B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0.995378439</w:t>
            </w:r>
          </w:p>
        </w:tc>
        <w:tc>
          <w:tcPr>
            <w:tcW w:w="1617" w:type="dxa"/>
          </w:tcPr>
          <w:p w14:paraId="488FF929" w14:textId="2D1345D2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0.87</w:t>
            </w:r>
          </w:p>
        </w:tc>
        <w:tc>
          <w:tcPr>
            <w:tcW w:w="1617" w:type="dxa"/>
          </w:tcPr>
          <w:p w14:paraId="56567A07" w14:textId="576A42D5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0.557438185</w:t>
            </w:r>
          </w:p>
        </w:tc>
      </w:tr>
      <w:tr w:rsidR="007E1AE3" w:rsidRPr="007E1AE3" w14:paraId="3334A851" w14:textId="4E943A1B" w:rsidTr="007E1AE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05C1C7C1" w14:textId="77777777" w:rsidR="007E1AE3" w:rsidRPr="007E1AE3" w:rsidRDefault="007E1AE3" w:rsidP="007E1AE3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0.22</w:t>
            </w:r>
          </w:p>
        </w:tc>
        <w:tc>
          <w:tcPr>
            <w:tcW w:w="1881" w:type="dxa"/>
            <w:noWrap/>
            <w:hideMark/>
          </w:tcPr>
          <w:p w14:paraId="7618DF1F" w14:textId="77777777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0.760167503</w:t>
            </w:r>
          </w:p>
        </w:tc>
        <w:tc>
          <w:tcPr>
            <w:tcW w:w="1617" w:type="dxa"/>
          </w:tcPr>
          <w:p w14:paraId="2FD2F05F" w14:textId="411FAD0B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0.55</w:t>
            </w:r>
          </w:p>
        </w:tc>
        <w:tc>
          <w:tcPr>
            <w:tcW w:w="1617" w:type="dxa"/>
          </w:tcPr>
          <w:p w14:paraId="4A5C3DE2" w14:textId="773E68CB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0.992774454</w:t>
            </w:r>
          </w:p>
        </w:tc>
        <w:tc>
          <w:tcPr>
            <w:tcW w:w="1617" w:type="dxa"/>
          </w:tcPr>
          <w:p w14:paraId="2785F64D" w14:textId="2292D267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0.88</w:t>
            </w:r>
          </w:p>
        </w:tc>
        <w:tc>
          <w:tcPr>
            <w:tcW w:w="1617" w:type="dxa"/>
          </w:tcPr>
          <w:p w14:paraId="5946AF4E" w14:textId="759E77E8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0.529360865</w:t>
            </w:r>
          </w:p>
        </w:tc>
      </w:tr>
      <w:tr w:rsidR="007E1AE3" w:rsidRPr="007E1AE3" w14:paraId="4F944769" w14:textId="07C01A2E" w:rsidTr="007E1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0629EF3D" w14:textId="77777777" w:rsidR="007E1AE3" w:rsidRPr="007E1AE3" w:rsidRDefault="007E1AE3" w:rsidP="007E1AE3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0.23</w:t>
            </w:r>
          </w:p>
        </w:tc>
        <w:tc>
          <w:tcPr>
            <w:tcW w:w="1881" w:type="dxa"/>
            <w:noWrap/>
            <w:hideMark/>
          </w:tcPr>
          <w:p w14:paraId="11CBB966" w14:textId="77777777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0.778011304</w:t>
            </w:r>
          </w:p>
        </w:tc>
        <w:tc>
          <w:tcPr>
            <w:tcW w:w="1617" w:type="dxa"/>
          </w:tcPr>
          <w:p w14:paraId="6A497DE4" w14:textId="30471FDE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0.56</w:t>
            </w:r>
          </w:p>
        </w:tc>
        <w:tc>
          <w:tcPr>
            <w:tcW w:w="1617" w:type="dxa"/>
          </w:tcPr>
          <w:p w14:paraId="206F8473" w14:textId="339E65AF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0.989587521</w:t>
            </w:r>
          </w:p>
        </w:tc>
        <w:tc>
          <w:tcPr>
            <w:tcW w:w="1617" w:type="dxa"/>
          </w:tcPr>
          <w:p w14:paraId="6FB91E31" w14:textId="5B6AEBDA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0.89</w:t>
            </w:r>
          </w:p>
        </w:tc>
        <w:tc>
          <w:tcPr>
            <w:tcW w:w="1617" w:type="dxa"/>
          </w:tcPr>
          <w:p w14:paraId="2BC82295" w14:textId="2FE6EBAE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0.499915958</w:t>
            </w:r>
          </w:p>
        </w:tc>
      </w:tr>
      <w:tr w:rsidR="007E1AE3" w:rsidRPr="007E1AE3" w14:paraId="20E7EE77" w14:textId="37E36D72" w:rsidTr="007E1AE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06845A52" w14:textId="77777777" w:rsidR="007E1AE3" w:rsidRPr="007E1AE3" w:rsidRDefault="007E1AE3" w:rsidP="007E1AE3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0.24</w:t>
            </w:r>
          </w:p>
        </w:tc>
        <w:tc>
          <w:tcPr>
            <w:tcW w:w="1881" w:type="dxa"/>
            <w:noWrap/>
            <w:hideMark/>
          </w:tcPr>
          <w:p w14:paraId="1E89A0BB" w14:textId="77777777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0.795040279</w:t>
            </w:r>
          </w:p>
        </w:tc>
        <w:tc>
          <w:tcPr>
            <w:tcW w:w="1617" w:type="dxa"/>
          </w:tcPr>
          <w:p w14:paraId="2E7BA5E6" w14:textId="5EAFC2D7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0.57</w:t>
            </w:r>
          </w:p>
        </w:tc>
        <w:tc>
          <w:tcPr>
            <w:tcW w:w="1617" w:type="dxa"/>
          </w:tcPr>
          <w:p w14:paraId="589835A8" w14:textId="17D28AE6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0.985815037</w:t>
            </w:r>
          </w:p>
        </w:tc>
        <w:tc>
          <w:tcPr>
            <w:tcW w:w="1617" w:type="dxa"/>
          </w:tcPr>
          <w:p w14:paraId="2AEA748C" w14:textId="48EC31C0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0.9</w:t>
            </w:r>
          </w:p>
        </w:tc>
        <w:tc>
          <w:tcPr>
            <w:tcW w:w="1617" w:type="dxa"/>
          </w:tcPr>
          <w:p w14:paraId="7F85F94B" w14:textId="283D6DCA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0.468995594</w:t>
            </w:r>
          </w:p>
        </w:tc>
      </w:tr>
      <w:tr w:rsidR="007E1AE3" w:rsidRPr="007E1AE3" w14:paraId="58DD8BC7" w14:textId="51B9BBAA" w:rsidTr="007E1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7CB41E79" w14:textId="77777777" w:rsidR="007E1AE3" w:rsidRPr="007E1AE3" w:rsidRDefault="007E1AE3" w:rsidP="007E1AE3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0.25</w:t>
            </w:r>
          </w:p>
        </w:tc>
        <w:tc>
          <w:tcPr>
            <w:tcW w:w="1881" w:type="dxa"/>
            <w:noWrap/>
            <w:hideMark/>
          </w:tcPr>
          <w:p w14:paraId="25020098" w14:textId="77777777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0.811278124</w:t>
            </w:r>
          </w:p>
        </w:tc>
        <w:tc>
          <w:tcPr>
            <w:tcW w:w="1617" w:type="dxa"/>
          </w:tcPr>
          <w:p w14:paraId="15FDEDC4" w14:textId="03275667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0.58</w:t>
            </w:r>
          </w:p>
        </w:tc>
        <w:tc>
          <w:tcPr>
            <w:tcW w:w="1617" w:type="dxa"/>
          </w:tcPr>
          <w:p w14:paraId="49972D1A" w14:textId="172A4D6A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0.981453895</w:t>
            </w:r>
          </w:p>
        </w:tc>
        <w:tc>
          <w:tcPr>
            <w:tcW w:w="1617" w:type="dxa"/>
          </w:tcPr>
          <w:p w14:paraId="5D6147B1" w14:textId="57A9AC75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0.91</w:t>
            </w:r>
          </w:p>
        </w:tc>
        <w:tc>
          <w:tcPr>
            <w:tcW w:w="1617" w:type="dxa"/>
          </w:tcPr>
          <w:p w14:paraId="78083075" w14:textId="2349E8AF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0.436469817</w:t>
            </w:r>
          </w:p>
        </w:tc>
      </w:tr>
      <w:tr w:rsidR="007E1AE3" w:rsidRPr="007E1AE3" w14:paraId="03091F50" w14:textId="6D37EC91" w:rsidTr="007E1AE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464832D9" w14:textId="77777777" w:rsidR="007E1AE3" w:rsidRPr="007E1AE3" w:rsidRDefault="007E1AE3" w:rsidP="007E1AE3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0.26</w:t>
            </w:r>
          </w:p>
        </w:tc>
        <w:tc>
          <w:tcPr>
            <w:tcW w:w="1881" w:type="dxa"/>
            <w:noWrap/>
            <w:hideMark/>
          </w:tcPr>
          <w:p w14:paraId="5AD39BB4" w14:textId="77777777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0.826746372</w:t>
            </w:r>
          </w:p>
        </w:tc>
        <w:tc>
          <w:tcPr>
            <w:tcW w:w="1617" w:type="dxa"/>
          </w:tcPr>
          <w:p w14:paraId="64D12A69" w14:textId="4CE8A47D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0.59</w:t>
            </w:r>
          </w:p>
        </w:tc>
        <w:tc>
          <w:tcPr>
            <w:tcW w:w="1617" w:type="dxa"/>
          </w:tcPr>
          <w:p w14:paraId="4754F9DA" w14:textId="13FB3D1C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0.976500469</w:t>
            </w:r>
          </w:p>
        </w:tc>
        <w:tc>
          <w:tcPr>
            <w:tcW w:w="1617" w:type="dxa"/>
          </w:tcPr>
          <w:p w14:paraId="157B5E74" w14:textId="657055CB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0.92</w:t>
            </w:r>
          </w:p>
        </w:tc>
        <w:tc>
          <w:tcPr>
            <w:tcW w:w="1617" w:type="dxa"/>
          </w:tcPr>
          <w:p w14:paraId="38E351A5" w14:textId="21982CE2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0.40217919</w:t>
            </w:r>
          </w:p>
        </w:tc>
      </w:tr>
      <w:tr w:rsidR="007E1AE3" w:rsidRPr="007E1AE3" w14:paraId="0219DDDA" w14:textId="03C0080D" w:rsidTr="007E1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1002E827" w14:textId="77777777" w:rsidR="007E1AE3" w:rsidRPr="007E1AE3" w:rsidRDefault="007E1AE3" w:rsidP="007E1AE3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0.27</w:t>
            </w:r>
          </w:p>
        </w:tc>
        <w:tc>
          <w:tcPr>
            <w:tcW w:w="1881" w:type="dxa"/>
            <w:noWrap/>
            <w:hideMark/>
          </w:tcPr>
          <w:p w14:paraId="5A90DA77" w14:textId="77777777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0.841464636</w:t>
            </w:r>
          </w:p>
        </w:tc>
        <w:tc>
          <w:tcPr>
            <w:tcW w:w="1617" w:type="dxa"/>
          </w:tcPr>
          <w:p w14:paraId="403E2450" w14:textId="28640BA7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0.6</w:t>
            </w:r>
          </w:p>
        </w:tc>
        <w:tc>
          <w:tcPr>
            <w:tcW w:w="1617" w:type="dxa"/>
          </w:tcPr>
          <w:p w14:paraId="2B03EF2D" w14:textId="211FCD27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0.970950594</w:t>
            </w:r>
          </w:p>
        </w:tc>
        <w:tc>
          <w:tcPr>
            <w:tcW w:w="1617" w:type="dxa"/>
          </w:tcPr>
          <w:p w14:paraId="79019DC8" w14:textId="65FE8F4C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0.93</w:t>
            </w:r>
          </w:p>
        </w:tc>
        <w:tc>
          <w:tcPr>
            <w:tcW w:w="1617" w:type="dxa"/>
          </w:tcPr>
          <w:p w14:paraId="4E0EF14D" w14:textId="71CC5576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0.365923651</w:t>
            </w:r>
          </w:p>
        </w:tc>
      </w:tr>
      <w:tr w:rsidR="007E1AE3" w:rsidRPr="007E1AE3" w14:paraId="64894F3C" w14:textId="2E4BE353" w:rsidTr="007E1AE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3560A6C6" w14:textId="77777777" w:rsidR="007E1AE3" w:rsidRPr="007E1AE3" w:rsidRDefault="007E1AE3" w:rsidP="007E1AE3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0.28</w:t>
            </w:r>
          </w:p>
        </w:tc>
        <w:tc>
          <w:tcPr>
            <w:tcW w:w="1881" w:type="dxa"/>
            <w:noWrap/>
            <w:hideMark/>
          </w:tcPr>
          <w:p w14:paraId="57EAC4B6" w14:textId="77777777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0.855450811</w:t>
            </w:r>
          </w:p>
        </w:tc>
        <w:tc>
          <w:tcPr>
            <w:tcW w:w="1617" w:type="dxa"/>
          </w:tcPr>
          <w:p w14:paraId="535B1B03" w14:textId="5C0E0F95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0.61</w:t>
            </w:r>
          </w:p>
        </w:tc>
        <w:tc>
          <w:tcPr>
            <w:tcW w:w="1617" w:type="dxa"/>
          </w:tcPr>
          <w:p w14:paraId="692825AB" w14:textId="2278ACBC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0.964799549</w:t>
            </w:r>
          </w:p>
        </w:tc>
        <w:tc>
          <w:tcPr>
            <w:tcW w:w="1617" w:type="dxa"/>
          </w:tcPr>
          <w:p w14:paraId="305CC484" w14:textId="46F77D90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0.94</w:t>
            </w:r>
          </w:p>
        </w:tc>
        <w:tc>
          <w:tcPr>
            <w:tcW w:w="1617" w:type="dxa"/>
          </w:tcPr>
          <w:p w14:paraId="71EBBBDD" w14:textId="1F98D428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0.327444919</w:t>
            </w:r>
          </w:p>
        </w:tc>
      </w:tr>
      <w:tr w:rsidR="007E1AE3" w:rsidRPr="007E1AE3" w14:paraId="759A8A9C" w14:textId="7B930B29" w:rsidTr="007E1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02B197D4" w14:textId="77777777" w:rsidR="007E1AE3" w:rsidRPr="007E1AE3" w:rsidRDefault="007E1AE3" w:rsidP="007E1AE3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0.29</w:t>
            </w:r>
          </w:p>
        </w:tc>
        <w:tc>
          <w:tcPr>
            <w:tcW w:w="1881" w:type="dxa"/>
            <w:noWrap/>
            <w:hideMark/>
          </w:tcPr>
          <w:p w14:paraId="721A4A1F" w14:textId="77777777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0.868721246</w:t>
            </w:r>
          </w:p>
        </w:tc>
        <w:tc>
          <w:tcPr>
            <w:tcW w:w="1617" w:type="dxa"/>
          </w:tcPr>
          <w:p w14:paraId="7F44F686" w14:textId="0A876777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0.62</w:t>
            </w:r>
          </w:p>
        </w:tc>
        <w:tc>
          <w:tcPr>
            <w:tcW w:w="1617" w:type="dxa"/>
          </w:tcPr>
          <w:p w14:paraId="13B2719C" w14:textId="0798F86E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0.958042022</w:t>
            </w:r>
          </w:p>
        </w:tc>
        <w:tc>
          <w:tcPr>
            <w:tcW w:w="1617" w:type="dxa"/>
          </w:tcPr>
          <w:p w14:paraId="53202A17" w14:textId="450FCA03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0.95</w:t>
            </w:r>
          </w:p>
        </w:tc>
        <w:tc>
          <w:tcPr>
            <w:tcW w:w="1617" w:type="dxa"/>
          </w:tcPr>
          <w:p w14:paraId="13FB9A7C" w14:textId="09C5B9DF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0.286396957</w:t>
            </w:r>
          </w:p>
        </w:tc>
      </w:tr>
      <w:tr w:rsidR="007E1AE3" w:rsidRPr="007E1AE3" w14:paraId="6014DDBE" w14:textId="366250A1" w:rsidTr="007E1AE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44C48379" w14:textId="77777777" w:rsidR="007E1AE3" w:rsidRPr="007E1AE3" w:rsidRDefault="007E1AE3" w:rsidP="007E1AE3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0.3</w:t>
            </w:r>
          </w:p>
        </w:tc>
        <w:tc>
          <w:tcPr>
            <w:tcW w:w="1881" w:type="dxa"/>
            <w:noWrap/>
            <w:hideMark/>
          </w:tcPr>
          <w:p w14:paraId="41F49C16" w14:textId="77777777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0.881290899</w:t>
            </w:r>
          </w:p>
        </w:tc>
        <w:tc>
          <w:tcPr>
            <w:tcW w:w="1617" w:type="dxa"/>
          </w:tcPr>
          <w:p w14:paraId="59B851EB" w14:textId="127F5048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0.63</w:t>
            </w:r>
          </w:p>
        </w:tc>
        <w:tc>
          <w:tcPr>
            <w:tcW w:w="1617" w:type="dxa"/>
          </w:tcPr>
          <w:p w14:paraId="0F2B8A5A" w14:textId="3937961A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0.950672093</w:t>
            </w:r>
          </w:p>
        </w:tc>
        <w:tc>
          <w:tcPr>
            <w:tcW w:w="1617" w:type="dxa"/>
          </w:tcPr>
          <w:p w14:paraId="74BBF233" w14:textId="01785F41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0.96</w:t>
            </w:r>
          </w:p>
        </w:tc>
        <w:tc>
          <w:tcPr>
            <w:tcW w:w="1617" w:type="dxa"/>
          </w:tcPr>
          <w:p w14:paraId="694773D4" w14:textId="01EAFFC8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0.242292189</w:t>
            </w:r>
          </w:p>
        </w:tc>
      </w:tr>
      <w:tr w:rsidR="007E1AE3" w:rsidRPr="007E1AE3" w14:paraId="75788CFF" w14:textId="75337C08" w:rsidTr="007E1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1B8BB57E" w14:textId="77777777" w:rsidR="007E1AE3" w:rsidRPr="007E1AE3" w:rsidRDefault="007E1AE3" w:rsidP="007E1AE3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0.31</w:t>
            </w:r>
          </w:p>
        </w:tc>
        <w:tc>
          <w:tcPr>
            <w:tcW w:w="1881" w:type="dxa"/>
            <w:noWrap/>
            <w:hideMark/>
          </w:tcPr>
          <w:p w14:paraId="59BE52BA" w14:textId="77777777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0.893173458</w:t>
            </w:r>
          </w:p>
        </w:tc>
        <w:tc>
          <w:tcPr>
            <w:tcW w:w="1617" w:type="dxa"/>
          </w:tcPr>
          <w:p w14:paraId="5C01858F" w14:textId="248622E9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0.64</w:t>
            </w:r>
          </w:p>
        </w:tc>
        <w:tc>
          <w:tcPr>
            <w:tcW w:w="1617" w:type="dxa"/>
          </w:tcPr>
          <w:p w14:paraId="416DA381" w14:textId="48F618B7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0.942683189</w:t>
            </w:r>
          </w:p>
        </w:tc>
        <w:tc>
          <w:tcPr>
            <w:tcW w:w="1617" w:type="dxa"/>
          </w:tcPr>
          <w:p w14:paraId="532A2DF3" w14:textId="2F6353DB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0.97</w:t>
            </w:r>
          </w:p>
        </w:tc>
        <w:tc>
          <w:tcPr>
            <w:tcW w:w="1617" w:type="dxa"/>
          </w:tcPr>
          <w:p w14:paraId="1431A49D" w14:textId="1094C061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0.194391858</w:t>
            </w:r>
          </w:p>
        </w:tc>
      </w:tr>
      <w:tr w:rsidR="007E1AE3" w:rsidRPr="007E1AE3" w14:paraId="29EAAE59" w14:textId="4F84CCA3" w:rsidTr="007E1AE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2CC61444" w14:textId="77777777" w:rsidR="007E1AE3" w:rsidRPr="007E1AE3" w:rsidRDefault="007E1AE3" w:rsidP="007E1AE3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0.32</w:t>
            </w:r>
          </w:p>
        </w:tc>
        <w:tc>
          <w:tcPr>
            <w:tcW w:w="1881" w:type="dxa"/>
            <w:noWrap/>
            <w:hideMark/>
          </w:tcPr>
          <w:p w14:paraId="46043178" w14:textId="77777777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0.904381458</w:t>
            </w:r>
          </w:p>
        </w:tc>
        <w:tc>
          <w:tcPr>
            <w:tcW w:w="1617" w:type="dxa"/>
          </w:tcPr>
          <w:p w14:paraId="28B9CBD8" w14:textId="241EF6AE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0.65</w:t>
            </w:r>
          </w:p>
        </w:tc>
        <w:tc>
          <w:tcPr>
            <w:tcW w:w="1617" w:type="dxa"/>
          </w:tcPr>
          <w:p w14:paraId="7ACDD48A" w14:textId="52EA2EA7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0.934068055</w:t>
            </w:r>
          </w:p>
        </w:tc>
        <w:tc>
          <w:tcPr>
            <w:tcW w:w="1617" w:type="dxa"/>
          </w:tcPr>
          <w:p w14:paraId="34AB6C7F" w14:textId="35A4FCD4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0.98</w:t>
            </w:r>
          </w:p>
        </w:tc>
        <w:tc>
          <w:tcPr>
            <w:tcW w:w="1617" w:type="dxa"/>
          </w:tcPr>
          <w:p w14:paraId="2F6E1177" w14:textId="158419F6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0.141440543</w:t>
            </w:r>
          </w:p>
        </w:tc>
      </w:tr>
      <w:tr w:rsidR="007E1AE3" w:rsidRPr="007E1AE3" w14:paraId="188BF003" w14:textId="2CA0C717" w:rsidTr="007E1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2B2F596F" w14:textId="77777777" w:rsidR="007E1AE3" w:rsidRPr="007E1AE3" w:rsidRDefault="007E1AE3" w:rsidP="007E1AE3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0.33</w:t>
            </w:r>
          </w:p>
        </w:tc>
        <w:tc>
          <w:tcPr>
            <w:tcW w:w="1881" w:type="dxa"/>
            <w:noWrap/>
            <w:hideMark/>
          </w:tcPr>
          <w:p w14:paraId="5286CDA4" w14:textId="77777777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0.914926373</w:t>
            </w:r>
          </w:p>
        </w:tc>
        <w:tc>
          <w:tcPr>
            <w:tcW w:w="1617" w:type="dxa"/>
          </w:tcPr>
          <w:p w14:paraId="00721FCA" w14:textId="7D0C9468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0.66</w:t>
            </w:r>
          </w:p>
        </w:tc>
        <w:tc>
          <w:tcPr>
            <w:tcW w:w="1617" w:type="dxa"/>
          </w:tcPr>
          <w:p w14:paraId="353A29CD" w14:textId="66A64E84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0.924818705</w:t>
            </w:r>
          </w:p>
        </w:tc>
        <w:tc>
          <w:tcPr>
            <w:tcW w:w="1617" w:type="dxa"/>
          </w:tcPr>
          <w:p w14:paraId="2F02946C" w14:textId="07E4B25C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0.99</w:t>
            </w:r>
          </w:p>
        </w:tc>
        <w:tc>
          <w:tcPr>
            <w:tcW w:w="1617" w:type="dxa"/>
          </w:tcPr>
          <w:p w14:paraId="1104CFA0" w14:textId="6B9B2B8A" w:rsidR="007E1AE3" w:rsidRPr="007E1AE3" w:rsidRDefault="007E1AE3" w:rsidP="007E1AE3">
            <w:pPr>
              <w:keepNext/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0.080793136</w:t>
            </w:r>
          </w:p>
        </w:tc>
      </w:tr>
    </w:tbl>
    <w:p w14:paraId="36D33A74" w14:textId="6EEBD06D" w:rsidR="00E7023C" w:rsidRPr="00E7023C" w:rsidRDefault="00E7023C" w:rsidP="00E7023C">
      <w:pPr>
        <w:pStyle w:val="Caption"/>
        <w:keepNext/>
        <w:ind w:firstLine="0"/>
        <w:rPr>
          <w:sz w:val="22"/>
          <w:szCs w:val="22"/>
        </w:rPr>
      </w:pPr>
    </w:p>
    <w:p w14:paraId="4B6A2C49" w14:textId="028B589D" w:rsidR="007E1AE3" w:rsidRPr="007E1AE3" w:rsidRDefault="00E7023C" w:rsidP="007E1AE3">
      <w:pPr>
        <w:pStyle w:val="Caption"/>
        <w:keepNext/>
        <w:ind w:firstLine="0"/>
        <w:jc w:val="center"/>
        <w:rPr>
          <w:sz w:val="22"/>
          <w:szCs w:val="22"/>
        </w:rPr>
      </w:pPr>
      <w:r w:rsidRPr="00E7023C">
        <w:rPr>
          <w:sz w:val="22"/>
          <w:szCs w:val="22"/>
        </w:rPr>
        <w:t xml:space="preserve"> </w:t>
      </w:r>
      <w:r w:rsidR="007E1AE3" w:rsidRPr="007E1AE3">
        <w:rPr>
          <w:noProof/>
          <w:sz w:val="22"/>
          <w:szCs w:val="22"/>
          <w14:ligatures w14:val="standardContextual"/>
        </w:rPr>
        <w:drawing>
          <wp:inline distT="0" distB="0" distL="0" distR="0" wp14:anchorId="0BD0BC5E" wp14:editId="61D71938">
            <wp:extent cx="4572000" cy="2743200"/>
            <wp:effectExtent l="0" t="0" r="0" b="0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E964676-0CFA-2FE9-F68C-EEAF80E01A1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2B030B04" w14:textId="433C42F5" w:rsidR="00E7023C" w:rsidRPr="006126BE" w:rsidRDefault="007E1AE3" w:rsidP="006126BE">
      <w:pPr>
        <w:pStyle w:val="Caption"/>
        <w:jc w:val="center"/>
        <w:rPr>
          <w:sz w:val="22"/>
          <w:szCs w:val="22"/>
        </w:rPr>
      </w:pPr>
      <w:bookmarkStart w:id="4" w:name="_Ref222828690"/>
      <w:r w:rsidRPr="007E1AE3">
        <w:rPr>
          <w:sz w:val="22"/>
          <w:szCs w:val="22"/>
        </w:rPr>
        <w:t xml:space="preserve">Рисунок </w:t>
      </w:r>
      <w:r w:rsidRPr="007E1AE3">
        <w:rPr>
          <w:sz w:val="22"/>
          <w:szCs w:val="22"/>
        </w:rPr>
        <w:fldChar w:fldCharType="begin"/>
      </w:r>
      <w:r w:rsidRPr="007E1AE3">
        <w:rPr>
          <w:sz w:val="22"/>
          <w:szCs w:val="22"/>
        </w:rPr>
        <w:instrText xml:space="preserve"> SEQ Рисунок \* ARABIC </w:instrText>
      </w:r>
      <w:r w:rsidRPr="007E1AE3">
        <w:rPr>
          <w:sz w:val="22"/>
          <w:szCs w:val="22"/>
        </w:rPr>
        <w:fldChar w:fldCharType="separate"/>
      </w:r>
      <w:r w:rsidR="001321E8">
        <w:rPr>
          <w:noProof/>
          <w:sz w:val="22"/>
          <w:szCs w:val="22"/>
        </w:rPr>
        <w:t>1</w:t>
      </w:r>
      <w:r w:rsidRPr="007E1AE3">
        <w:rPr>
          <w:sz w:val="22"/>
          <w:szCs w:val="22"/>
        </w:rPr>
        <w:fldChar w:fldCharType="end"/>
      </w:r>
      <w:bookmarkEnd w:id="4"/>
      <w:r w:rsidRPr="007E1AE3">
        <w:rPr>
          <w:sz w:val="22"/>
          <w:szCs w:val="22"/>
        </w:rPr>
        <w:t xml:space="preserve"> – График </w:t>
      </w:r>
      <w:r w:rsidRPr="0009479D">
        <w:rPr>
          <w:sz w:val="24"/>
          <w:szCs w:val="24"/>
        </w:rPr>
        <w:t>энтропии</w:t>
      </w:r>
      <w:r w:rsidRPr="007E1AE3">
        <w:rPr>
          <w:sz w:val="22"/>
          <w:szCs w:val="22"/>
        </w:rPr>
        <w:t xml:space="preserve"> системы</w:t>
      </w:r>
      <w:r>
        <w:br w:type="page"/>
      </w:r>
    </w:p>
    <w:p w14:paraId="44CB0EBB" w14:textId="77777777" w:rsidR="009C08C7" w:rsidRDefault="007E1AE3" w:rsidP="009C08C7">
      <w:pPr>
        <w:rPr>
          <w:b/>
          <w:bCs/>
        </w:rPr>
      </w:pPr>
      <w:r>
        <w:rPr>
          <w:b/>
          <w:bCs/>
        </w:rPr>
        <w:lastRenderedPageBreak/>
        <w:t xml:space="preserve">Задание 3 </w:t>
      </w:r>
    </w:p>
    <w:p w14:paraId="40967CB3" w14:textId="26C0BA8C" w:rsidR="007E1AE3" w:rsidRPr="009C08C7" w:rsidRDefault="009A626A" w:rsidP="009C08C7">
      <w:pPr>
        <w:rPr>
          <w:b/>
          <w:bCs/>
        </w:rPr>
      </w:pPr>
      <w:r w:rsidRPr="009A626A">
        <w:t xml:space="preserve">Пользуясь таблицей частот русского языка </w:t>
      </w:r>
      <w:r w:rsidR="00981D7F">
        <w:t xml:space="preserve">и формулой Шеннона </w:t>
      </w:r>
      <w:r w:rsidR="00981D7F" w:rsidRPr="009C08C7">
        <w:rPr>
          <w:i/>
          <w:iCs/>
          <w:lang w:val="en-US"/>
        </w:rPr>
        <w:t>H</w:t>
      </w:r>
      <w:r w:rsidR="00981D7F" w:rsidRPr="009C08C7">
        <w:rPr>
          <w:i/>
          <w:iCs/>
        </w:rPr>
        <w:t>(</w:t>
      </w:r>
      <w:r w:rsidR="00981D7F" w:rsidRPr="009C08C7">
        <w:rPr>
          <w:i/>
          <w:iCs/>
          <w:lang w:val="en-US"/>
        </w:rPr>
        <w:t>X</w:t>
      </w:r>
      <w:r w:rsidR="00981D7F" w:rsidRPr="009C08C7">
        <w:rPr>
          <w:i/>
          <w:iCs/>
        </w:rPr>
        <w:t>) =</w:t>
      </w:r>
      <m:oMath>
        <m:r>
          <w:rPr>
            <w:rFonts w:ascii="Cambria Math" w:hAnsi="Cambria Math"/>
          </w:rPr>
          <m:t xml:space="preserve">- 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 xml:space="preserve">* </m:t>
            </m:r>
            <m:func>
              <m:func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fName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e>
            </m:func>
          </m:e>
        </m:nary>
      </m:oMath>
      <w:r w:rsidR="00981D7F">
        <w:t xml:space="preserve"> </w:t>
      </w:r>
      <w:r w:rsidRPr="009A626A">
        <w:t>определ</w:t>
      </w:r>
      <w:r>
        <w:t xml:space="preserve">яем </w:t>
      </w:r>
      <w:r w:rsidRPr="009A626A">
        <w:t xml:space="preserve">энтропию </w:t>
      </w:r>
      <w:r w:rsidRPr="009C08C7">
        <w:rPr>
          <w:i/>
          <w:iCs/>
          <w:lang w:val="en-US"/>
        </w:rPr>
        <w:t>H</w:t>
      </w:r>
      <w:r w:rsidRPr="009C08C7">
        <w:rPr>
          <w:i/>
          <w:iCs/>
        </w:rPr>
        <w:t>(</w:t>
      </w:r>
      <w:r w:rsidRPr="009C08C7">
        <w:rPr>
          <w:i/>
          <w:iCs/>
          <w:lang w:val="en-US"/>
        </w:rPr>
        <w:t>p</w:t>
      </w:r>
      <w:r w:rsidRPr="009C08C7">
        <w:rPr>
          <w:i/>
          <w:iCs/>
        </w:rPr>
        <w:t xml:space="preserve">) </w:t>
      </w:r>
      <w:r w:rsidRPr="009A626A">
        <w:t>однобуквенного сочетания русского текста</w:t>
      </w:r>
      <w:r>
        <w:t>, после чего суммируем полученные значения и получаем эн</w:t>
      </w:r>
      <w:r w:rsidR="00981D7F">
        <w:t>т</w:t>
      </w:r>
      <w:r>
        <w:t xml:space="preserve">ропию </w:t>
      </w:r>
      <w:r w:rsidRPr="009C08C7">
        <w:rPr>
          <w:i/>
          <w:iCs/>
          <w:lang w:val="en-US"/>
        </w:rPr>
        <w:t>H</w:t>
      </w:r>
      <w:r>
        <w:t xml:space="preserve"> системы (</w:t>
      </w:r>
      <w:r>
        <w:fldChar w:fldCharType="begin"/>
      </w:r>
      <w:r>
        <w:instrText xml:space="preserve"> REF _Ref222829018 \h </w:instrText>
      </w:r>
      <w:r>
        <w:fldChar w:fldCharType="separate"/>
      </w:r>
      <w:r w:rsidR="001321E8" w:rsidRPr="009A626A">
        <w:rPr>
          <w:sz w:val="24"/>
          <w:szCs w:val="24"/>
        </w:rPr>
        <w:t xml:space="preserve">Таблица </w:t>
      </w:r>
      <w:r w:rsidR="001321E8">
        <w:rPr>
          <w:noProof/>
          <w:sz w:val="24"/>
          <w:szCs w:val="24"/>
        </w:rPr>
        <w:t>3</w:t>
      </w:r>
      <w:r>
        <w:fldChar w:fldCharType="end"/>
      </w:r>
      <w:r>
        <w:t>).</w:t>
      </w:r>
    </w:p>
    <w:p w14:paraId="079EA637" w14:textId="77777777" w:rsidR="009A626A" w:rsidRDefault="009A626A" w:rsidP="009A626A"/>
    <w:p w14:paraId="288195FE" w14:textId="37A4EAD2" w:rsidR="009A626A" w:rsidRPr="009A626A" w:rsidRDefault="009A626A" w:rsidP="009A626A">
      <w:pPr>
        <w:pStyle w:val="Caption"/>
        <w:ind w:firstLine="0"/>
        <w:jc w:val="left"/>
        <w:rPr>
          <w:sz w:val="24"/>
          <w:szCs w:val="24"/>
        </w:rPr>
      </w:pPr>
      <w:bookmarkStart w:id="5" w:name="_Ref222829018"/>
      <w:bookmarkStart w:id="6" w:name="_Ref222829014"/>
      <w:r w:rsidRPr="009A626A">
        <w:rPr>
          <w:sz w:val="24"/>
          <w:szCs w:val="24"/>
        </w:rPr>
        <w:t xml:space="preserve">Таблица </w:t>
      </w:r>
      <w:r w:rsidRPr="009A626A">
        <w:rPr>
          <w:sz w:val="24"/>
          <w:szCs w:val="24"/>
        </w:rPr>
        <w:fldChar w:fldCharType="begin"/>
      </w:r>
      <w:r w:rsidRPr="009A626A">
        <w:rPr>
          <w:sz w:val="24"/>
          <w:szCs w:val="24"/>
        </w:rPr>
        <w:instrText xml:space="preserve"> SEQ Таблица \* ARABIC </w:instrText>
      </w:r>
      <w:r w:rsidRPr="009A626A">
        <w:rPr>
          <w:sz w:val="24"/>
          <w:szCs w:val="24"/>
        </w:rPr>
        <w:fldChar w:fldCharType="separate"/>
      </w:r>
      <w:r w:rsidR="001321E8">
        <w:rPr>
          <w:noProof/>
          <w:sz w:val="24"/>
          <w:szCs w:val="24"/>
        </w:rPr>
        <w:t>3</w:t>
      </w:r>
      <w:r w:rsidRPr="009A626A">
        <w:rPr>
          <w:sz w:val="24"/>
          <w:szCs w:val="24"/>
        </w:rPr>
        <w:fldChar w:fldCharType="end"/>
      </w:r>
      <w:bookmarkEnd w:id="5"/>
      <w:r w:rsidRPr="009A626A">
        <w:rPr>
          <w:sz w:val="24"/>
          <w:szCs w:val="24"/>
        </w:rPr>
        <w:t xml:space="preserve"> </w:t>
      </w:r>
      <w:r w:rsidR="0009479D">
        <w:rPr>
          <w:sz w:val="24"/>
          <w:szCs w:val="24"/>
        </w:rPr>
        <w:t>–</w:t>
      </w:r>
      <w:r w:rsidRPr="009A626A">
        <w:rPr>
          <w:sz w:val="24"/>
          <w:szCs w:val="24"/>
        </w:rPr>
        <w:t xml:space="preserve"> </w:t>
      </w:r>
      <w:bookmarkEnd w:id="6"/>
      <w:r w:rsidR="006126BE">
        <w:rPr>
          <w:sz w:val="24"/>
          <w:szCs w:val="24"/>
        </w:rPr>
        <w:t>Э</w:t>
      </w:r>
      <w:r w:rsidR="0009479D" w:rsidRPr="0009479D">
        <w:rPr>
          <w:sz w:val="24"/>
          <w:szCs w:val="24"/>
        </w:rPr>
        <w:t>нтропи</w:t>
      </w:r>
      <w:r w:rsidR="006126BE">
        <w:rPr>
          <w:sz w:val="24"/>
          <w:szCs w:val="24"/>
        </w:rPr>
        <w:t>я</w:t>
      </w:r>
      <w:r w:rsidR="0009479D" w:rsidRPr="0009479D">
        <w:rPr>
          <w:sz w:val="24"/>
          <w:szCs w:val="24"/>
        </w:rPr>
        <w:t xml:space="preserve"> однобуквенного сочетания русского текста</w:t>
      </w:r>
    </w:p>
    <w:tbl>
      <w:tblPr>
        <w:tblStyle w:val="PlainTable1"/>
        <w:tblW w:w="8245" w:type="dxa"/>
        <w:tblInd w:w="-5" w:type="dxa"/>
        <w:tblLook w:val="04A0" w:firstRow="1" w:lastRow="0" w:firstColumn="1" w:lastColumn="0" w:noHBand="0" w:noVBand="1"/>
      </w:tblPr>
      <w:tblGrid>
        <w:gridCol w:w="1080"/>
        <w:gridCol w:w="1440"/>
        <w:gridCol w:w="900"/>
        <w:gridCol w:w="2070"/>
        <w:gridCol w:w="720"/>
        <w:gridCol w:w="2035"/>
      </w:tblGrid>
      <w:tr w:rsidR="009A626A" w:rsidRPr="009A626A" w14:paraId="11B38057" w14:textId="77777777" w:rsidTr="009A62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07DF6B6A" w14:textId="77777777" w:rsidR="009A626A" w:rsidRPr="009A626A" w:rsidRDefault="009A626A" w:rsidP="009A626A">
            <w:pPr>
              <w:ind w:firstLine="0"/>
              <w:jc w:val="center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proofErr w:type="spellStart"/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Буква</w:t>
            </w:r>
            <w:proofErr w:type="spellEnd"/>
          </w:p>
        </w:tc>
        <w:tc>
          <w:tcPr>
            <w:tcW w:w="1440" w:type="dxa"/>
            <w:noWrap/>
            <w:hideMark/>
          </w:tcPr>
          <w:p w14:paraId="2128835F" w14:textId="77777777" w:rsidR="009A626A" w:rsidRPr="009A626A" w:rsidRDefault="009A626A" w:rsidP="009A626A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proofErr w:type="spellStart"/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Вероятность</w:t>
            </w:r>
            <w:proofErr w:type="spellEnd"/>
          </w:p>
        </w:tc>
        <w:tc>
          <w:tcPr>
            <w:tcW w:w="900" w:type="dxa"/>
            <w:noWrap/>
            <w:hideMark/>
          </w:tcPr>
          <w:p w14:paraId="2A44A064" w14:textId="77777777" w:rsidR="009A626A" w:rsidRPr="009A626A" w:rsidRDefault="009A626A" w:rsidP="009A626A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70" w:type="dxa"/>
            <w:noWrap/>
            <w:hideMark/>
          </w:tcPr>
          <w:p w14:paraId="25C9DDBE" w14:textId="77777777" w:rsidR="009A626A" w:rsidRPr="009A626A" w:rsidRDefault="009A626A" w:rsidP="009A626A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 xml:space="preserve">H </w:t>
            </w:r>
            <w:proofErr w:type="spellStart"/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буквы</w:t>
            </w:r>
            <w:proofErr w:type="spellEnd"/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 xml:space="preserve"> (</w:t>
            </w:r>
            <w:proofErr w:type="spellStart"/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бит</w:t>
            </w:r>
            <w:proofErr w:type="spellEnd"/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/</w:t>
            </w:r>
            <w:proofErr w:type="spellStart"/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сим</w:t>
            </w:r>
            <w:proofErr w:type="spellEnd"/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)</w:t>
            </w:r>
          </w:p>
        </w:tc>
        <w:tc>
          <w:tcPr>
            <w:tcW w:w="720" w:type="dxa"/>
            <w:noWrap/>
            <w:hideMark/>
          </w:tcPr>
          <w:p w14:paraId="4C4C8B74" w14:textId="77777777" w:rsidR="009A626A" w:rsidRPr="009A626A" w:rsidRDefault="009A626A" w:rsidP="009A626A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35" w:type="dxa"/>
            <w:noWrap/>
            <w:hideMark/>
          </w:tcPr>
          <w:p w14:paraId="2F8EBB48" w14:textId="77777777" w:rsidR="009A626A" w:rsidRPr="009A626A" w:rsidRDefault="009A626A" w:rsidP="009A626A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 xml:space="preserve">Н </w:t>
            </w:r>
            <w:proofErr w:type="spellStart"/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системы</w:t>
            </w:r>
            <w:proofErr w:type="spellEnd"/>
          </w:p>
        </w:tc>
      </w:tr>
      <w:tr w:rsidR="009A626A" w:rsidRPr="009A626A" w14:paraId="0C48BB79" w14:textId="77777777" w:rsidTr="009A62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2E4F5283" w14:textId="77777777" w:rsidR="009A626A" w:rsidRPr="009A626A" w:rsidRDefault="009A626A" w:rsidP="009A626A">
            <w:pPr>
              <w:ind w:firstLine="0"/>
              <w:jc w:val="left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proofErr w:type="spellStart"/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Пробел</w:t>
            </w:r>
            <w:proofErr w:type="spellEnd"/>
          </w:p>
        </w:tc>
        <w:tc>
          <w:tcPr>
            <w:tcW w:w="1440" w:type="dxa"/>
            <w:noWrap/>
            <w:hideMark/>
          </w:tcPr>
          <w:p w14:paraId="341D3B51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0.175</w:t>
            </w:r>
          </w:p>
        </w:tc>
        <w:tc>
          <w:tcPr>
            <w:tcW w:w="900" w:type="dxa"/>
            <w:noWrap/>
            <w:hideMark/>
          </w:tcPr>
          <w:p w14:paraId="60795017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70" w:type="dxa"/>
            <w:noWrap/>
            <w:hideMark/>
          </w:tcPr>
          <w:p w14:paraId="29026F01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0.440050305</w:t>
            </w:r>
          </w:p>
        </w:tc>
        <w:tc>
          <w:tcPr>
            <w:tcW w:w="720" w:type="dxa"/>
            <w:noWrap/>
            <w:hideMark/>
          </w:tcPr>
          <w:p w14:paraId="5D693B60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35" w:type="dxa"/>
            <w:noWrap/>
            <w:hideMark/>
          </w:tcPr>
          <w:p w14:paraId="2917ACB1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4.348970751</w:t>
            </w:r>
          </w:p>
        </w:tc>
      </w:tr>
      <w:tr w:rsidR="009A626A" w:rsidRPr="009A626A" w14:paraId="5A994E2E" w14:textId="77777777" w:rsidTr="009A626A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5D4CDB22" w14:textId="77777777" w:rsidR="009A626A" w:rsidRPr="009A626A" w:rsidRDefault="009A626A" w:rsidP="009A626A">
            <w:pPr>
              <w:ind w:firstLine="0"/>
              <w:jc w:val="left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о</w:t>
            </w:r>
          </w:p>
        </w:tc>
        <w:tc>
          <w:tcPr>
            <w:tcW w:w="1440" w:type="dxa"/>
            <w:noWrap/>
            <w:hideMark/>
          </w:tcPr>
          <w:p w14:paraId="687FA0CF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0.09</w:t>
            </w:r>
          </w:p>
        </w:tc>
        <w:tc>
          <w:tcPr>
            <w:tcW w:w="900" w:type="dxa"/>
            <w:noWrap/>
            <w:hideMark/>
          </w:tcPr>
          <w:p w14:paraId="03490FE7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70" w:type="dxa"/>
            <w:noWrap/>
            <w:hideMark/>
          </w:tcPr>
          <w:p w14:paraId="24F3B735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0.312653807</w:t>
            </w:r>
          </w:p>
        </w:tc>
        <w:tc>
          <w:tcPr>
            <w:tcW w:w="720" w:type="dxa"/>
            <w:noWrap/>
            <w:hideMark/>
          </w:tcPr>
          <w:p w14:paraId="34C83F21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35" w:type="dxa"/>
            <w:noWrap/>
            <w:hideMark/>
          </w:tcPr>
          <w:p w14:paraId="012A9B6D" w14:textId="77777777" w:rsidR="009A626A" w:rsidRPr="009A626A" w:rsidRDefault="009A626A" w:rsidP="009A626A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</w:p>
        </w:tc>
      </w:tr>
      <w:tr w:rsidR="009A626A" w:rsidRPr="009A626A" w14:paraId="403B16CD" w14:textId="77777777" w:rsidTr="009A62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465933A5" w14:textId="77777777" w:rsidR="009A626A" w:rsidRPr="009A626A" w:rsidRDefault="009A626A" w:rsidP="009A626A">
            <w:pPr>
              <w:ind w:firstLine="0"/>
              <w:jc w:val="left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е</w:t>
            </w:r>
          </w:p>
        </w:tc>
        <w:tc>
          <w:tcPr>
            <w:tcW w:w="1440" w:type="dxa"/>
            <w:noWrap/>
            <w:hideMark/>
          </w:tcPr>
          <w:p w14:paraId="671F2CB0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0.072</w:t>
            </w:r>
          </w:p>
        </w:tc>
        <w:tc>
          <w:tcPr>
            <w:tcW w:w="900" w:type="dxa"/>
            <w:noWrap/>
            <w:hideMark/>
          </w:tcPr>
          <w:p w14:paraId="32023D6C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70" w:type="dxa"/>
            <w:noWrap/>
            <w:hideMark/>
          </w:tcPr>
          <w:p w14:paraId="1AFB17C7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0.273301868</w:t>
            </w:r>
          </w:p>
        </w:tc>
        <w:tc>
          <w:tcPr>
            <w:tcW w:w="720" w:type="dxa"/>
            <w:noWrap/>
            <w:hideMark/>
          </w:tcPr>
          <w:p w14:paraId="2DCBE1F8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35" w:type="dxa"/>
            <w:noWrap/>
            <w:hideMark/>
          </w:tcPr>
          <w:p w14:paraId="01A8B52C" w14:textId="77777777" w:rsidR="009A626A" w:rsidRPr="009A626A" w:rsidRDefault="009A626A" w:rsidP="009A626A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</w:p>
        </w:tc>
      </w:tr>
      <w:tr w:rsidR="009A626A" w:rsidRPr="009A626A" w14:paraId="3431D129" w14:textId="77777777" w:rsidTr="009A626A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35E68AB2" w14:textId="77777777" w:rsidR="009A626A" w:rsidRPr="009A626A" w:rsidRDefault="009A626A" w:rsidP="009A626A">
            <w:pPr>
              <w:ind w:firstLine="0"/>
              <w:jc w:val="left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а</w:t>
            </w:r>
          </w:p>
        </w:tc>
        <w:tc>
          <w:tcPr>
            <w:tcW w:w="1440" w:type="dxa"/>
            <w:noWrap/>
            <w:hideMark/>
          </w:tcPr>
          <w:p w14:paraId="686393E5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0.062</w:t>
            </w:r>
          </w:p>
        </w:tc>
        <w:tc>
          <w:tcPr>
            <w:tcW w:w="900" w:type="dxa"/>
            <w:noWrap/>
            <w:hideMark/>
          </w:tcPr>
          <w:p w14:paraId="4F2DB219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70" w:type="dxa"/>
            <w:noWrap/>
            <w:hideMark/>
          </w:tcPr>
          <w:p w14:paraId="2716573A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0.248718454</w:t>
            </w:r>
          </w:p>
        </w:tc>
        <w:tc>
          <w:tcPr>
            <w:tcW w:w="720" w:type="dxa"/>
            <w:noWrap/>
            <w:hideMark/>
          </w:tcPr>
          <w:p w14:paraId="1F1D265C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35" w:type="dxa"/>
            <w:noWrap/>
            <w:hideMark/>
          </w:tcPr>
          <w:p w14:paraId="3C556C8A" w14:textId="77777777" w:rsidR="009A626A" w:rsidRPr="009A626A" w:rsidRDefault="009A626A" w:rsidP="009A626A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</w:p>
        </w:tc>
      </w:tr>
      <w:tr w:rsidR="009A626A" w:rsidRPr="009A626A" w14:paraId="7FB321DE" w14:textId="77777777" w:rsidTr="009A62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7631E25D" w14:textId="77777777" w:rsidR="009A626A" w:rsidRPr="009A626A" w:rsidRDefault="009A626A" w:rsidP="009A626A">
            <w:pPr>
              <w:ind w:firstLine="0"/>
              <w:jc w:val="left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и</w:t>
            </w:r>
          </w:p>
        </w:tc>
        <w:tc>
          <w:tcPr>
            <w:tcW w:w="1440" w:type="dxa"/>
            <w:noWrap/>
            <w:hideMark/>
          </w:tcPr>
          <w:p w14:paraId="72C60D22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0.062</w:t>
            </w:r>
          </w:p>
        </w:tc>
        <w:tc>
          <w:tcPr>
            <w:tcW w:w="900" w:type="dxa"/>
            <w:noWrap/>
            <w:hideMark/>
          </w:tcPr>
          <w:p w14:paraId="32F2BB3A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70" w:type="dxa"/>
            <w:noWrap/>
            <w:hideMark/>
          </w:tcPr>
          <w:p w14:paraId="25056CE0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0.248718454</w:t>
            </w:r>
          </w:p>
        </w:tc>
        <w:tc>
          <w:tcPr>
            <w:tcW w:w="720" w:type="dxa"/>
            <w:noWrap/>
            <w:hideMark/>
          </w:tcPr>
          <w:p w14:paraId="5C2E87D1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35" w:type="dxa"/>
            <w:noWrap/>
            <w:hideMark/>
          </w:tcPr>
          <w:p w14:paraId="001D50D8" w14:textId="77777777" w:rsidR="009A626A" w:rsidRPr="009A626A" w:rsidRDefault="009A626A" w:rsidP="009A626A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</w:p>
        </w:tc>
      </w:tr>
      <w:tr w:rsidR="009A626A" w:rsidRPr="009A626A" w14:paraId="202A2805" w14:textId="77777777" w:rsidTr="009A626A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162732B8" w14:textId="77777777" w:rsidR="009A626A" w:rsidRPr="009A626A" w:rsidRDefault="009A626A" w:rsidP="009A626A">
            <w:pPr>
              <w:ind w:firstLine="0"/>
              <w:jc w:val="left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н</w:t>
            </w:r>
          </w:p>
        </w:tc>
        <w:tc>
          <w:tcPr>
            <w:tcW w:w="1440" w:type="dxa"/>
            <w:noWrap/>
            <w:hideMark/>
          </w:tcPr>
          <w:p w14:paraId="78D18273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0.053</w:t>
            </w:r>
          </w:p>
        </w:tc>
        <w:tc>
          <w:tcPr>
            <w:tcW w:w="900" w:type="dxa"/>
            <w:noWrap/>
            <w:hideMark/>
          </w:tcPr>
          <w:p w14:paraId="18866C2B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70" w:type="dxa"/>
            <w:noWrap/>
            <w:hideMark/>
          </w:tcPr>
          <w:p w14:paraId="77F060CB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0.224606783</w:t>
            </w:r>
          </w:p>
        </w:tc>
        <w:tc>
          <w:tcPr>
            <w:tcW w:w="720" w:type="dxa"/>
            <w:noWrap/>
            <w:hideMark/>
          </w:tcPr>
          <w:p w14:paraId="5BBE4E45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35" w:type="dxa"/>
            <w:noWrap/>
            <w:hideMark/>
          </w:tcPr>
          <w:p w14:paraId="2ECD9717" w14:textId="77777777" w:rsidR="009A626A" w:rsidRPr="009A626A" w:rsidRDefault="009A626A" w:rsidP="009A626A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</w:p>
        </w:tc>
      </w:tr>
      <w:tr w:rsidR="009A626A" w:rsidRPr="009A626A" w14:paraId="542A40A9" w14:textId="77777777" w:rsidTr="009A62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0C4E196B" w14:textId="77777777" w:rsidR="009A626A" w:rsidRPr="009A626A" w:rsidRDefault="009A626A" w:rsidP="009A626A">
            <w:pPr>
              <w:ind w:firstLine="0"/>
              <w:jc w:val="left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т</w:t>
            </w:r>
          </w:p>
        </w:tc>
        <w:tc>
          <w:tcPr>
            <w:tcW w:w="1440" w:type="dxa"/>
            <w:noWrap/>
            <w:hideMark/>
          </w:tcPr>
          <w:p w14:paraId="2B31C9EE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0.053</w:t>
            </w:r>
          </w:p>
        </w:tc>
        <w:tc>
          <w:tcPr>
            <w:tcW w:w="900" w:type="dxa"/>
            <w:noWrap/>
            <w:hideMark/>
          </w:tcPr>
          <w:p w14:paraId="301C81CF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70" w:type="dxa"/>
            <w:noWrap/>
            <w:hideMark/>
          </w:tcPr>
          <w:p w14:paraId="50ACAD94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0.224606783</w:t>
            </w:r>
          </w:p>
        </w:tc>
        <w:tc>
          <w:tcPr>
            <w:tcW w:w="720" w:type="dxa"/>
            <w:noWrap/>
            <w:hideMark/>
          </w:tcPr>
          <w:p w14:paraId="0B8BD645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35" w:type="dxa"/>
            <w:noWrap/>
            <w:hideMark/>
          </w:tcPr>
          <w:p w14:paraId="0EA7BDD5" w14:textId="77777777" w:rsidR="009A626A" w:rsidRPr="009A626A" w:rsidRDefault="009A626A" w:rsidP="009A626A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</w:p>
        </w:tc>
      </w:tr>
      <w:tr w:rsidR="009A626A" w:rsidRPr="009A626A" w14:paraId="2ED4A620" w14:textId="77777777" w:rsidTr="009A626A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73FF7AA5" w14:textId="77777777" w:rsidR="009A626A" w:rsidRPr="009A626A" w:rsidRDefault="009A626A" w:rsidP="009A626A">
            <w:pPr>
              <w:ind w:firstLine="0"/>
              <w:jc w:val="left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с</w:t>
            </w:r>
          </w:p>
        </w:tc>
        <w:tc>
          <w:tcPr>
            <w:tcW w:w="1440" w:type="dxa"/>
            <w:noWrap/>
            <w:hideMark/>
          </w:tcPr>
          <w:p w14:paraId="2B10F152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0.045</w:t>
            </w:r>
          </w:p>
        </w:tc>
        <w:tc>
          <w:tcPr>
            <w:tcW w:w="900" w:type="dxa"/>
            <w:noWrap/>
            <w:hideMark/>
          </w:tcPr>
          <w:p w14:paraId="4406A77D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70" w:type="dxa"/>
            <w:noWrap/>
            <w:hideMark/>
          </w:tcPr>
          <w:p w14:paraId="4E5431F0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0.201326903</w:t>
            </w:r>
          </w:p>
        </w:tc>
        <w:tc>
          <w:tcPr>
            <w:tcW w:w="720" w:type="dxa"/>
            <w:noWrap/>
            <w:hideMark/>
          </w:tcPr>
          <w:p w14:paraId="0F0CA1A0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35" w:type="dxa"/>
            <w:noWrap/>
            <w:hideMark/>
          </w:tcPr>
          <w:p w14:paraId="72A13E01" w14:textId="77777777" w:rsidR="009A626A" w:rsidRPr="009A626A" w:rsidRDefault="009A626A" w:rsidP="009A626A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</w:p>
        </w:tc>
      </w:tr>
      <w:tr w:rsidR="009A626A" w:rsidRPr="009A626A" w14:paraId="17F3BD12" w14:textId="77777777" w:rsidTr="009A62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2EF5D38C" w14:textId="77777777" w:rsidR="009A626A" w:rsidRPr="009A626A" w:rsidRDefault="009A626A" w:rsidP="009A626A">
            <w:pPr>
              <w:ind w:firstLine="0"/>
              <w:jc w:val="left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р</w:t>
            </w:r>
          </w:p>
        </w:tc>
        <w:tc>
          <w:tcPr>
            <w:tcW w:w="1440" w:type="dxa"/>
            <w:noWrap/>
            <w:hideMark/>
          </w:tcPr>
          <w:p w14:paraId="27C164FF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0.04</w:t>
            </w:r>
          </w:p>
        </w:tc>
        <w:tc>
          <w:tcPr>
            <w:tcW w:w="900" w:type="dxa"/>
            <w:noWrap/>
            <w:hideMark/>
          </w:tcPr>
          <w:p w14:paraId="414C5AE3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70" w:type="dxa"/>
            <w:noWrap/>
            <w:hideMark/>
          </w:tcPr>
          <w:p w14:paraId="29477E8C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0.185754248</w:t>
            </w:r>
          </w:p>
        </w:tc>
        <w:tc>
          <w:tcPr>
            <w:tcW w:w="720" w:type="dxa"/>
            <w:noWrap/>
            <w:hideMark/>
          </w:tcPr>
          <w:p w14:paraId="36CE90A9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35" w:type="dxa"/>
            <w:noWrap/>
            <w:hideMark/>
          </w:tcPr>
          <w:p w14:paraId="2D906808" w14:textId="77777777" w:rsidR="009A626A" w:rsidRPr="009A626A" w:rsidRDefault="009A626A" w:rsidP="009A626A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</w:p>
        </w:tc>
      </w:tr>
      <w:tr w:rsidR="009A626A" w:rsidRPr="009A626A" w14:paraId="68AB45F1" w14:textId="77777777" w:rsidTr="009A626A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7CA91DEC" w14:textId="77777777" w:rsidR="009A626A" w:rsidRPr="009A626A" w:rsidRDefault="009A626A" w:rsidP="009A626A">
            <w:pPr>
              <w:ind w:firstLine="0"/>
              <w:jc w:val="left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в</w:t>
            </w:r>
          </w:p>
        </w:tc>
        <w:tc>
          <w:tcPr>
            <w:tcW w:w="1440" w:type="dxa"/>
            <w:noWrap/>
            <w:hideMark/>
          </w:tcPr>
          <w:p w14:paraId="7EEDE463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0.038</w:t>
            </w:r>
          </w:p>
        </w:tc>
        <w:tc>
          <w:tcPr>
            <w:tcW w:w="900" w:type="dxa"/>
            <w:noWrap/>
            <w:hideMark/>
          </w:tcPr>
          <w:p w14:paraId="075F9B56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70" w:type="dxa"/>
            <w:noWrap/>
            <w:hideMark/>
          </w:tcPr>
          <w:p w14:paraId="79D6DEF9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0.179278557</w:t>
            </w:r>
          </w:p>
        </w:tc>
        <w:tc>
          <w:tcPr>
            <w:tcW w:w="720" w:type="dxa"/>
            <w:noWrap/>
            <w:hideMark/>
          </w:tcPr>
          <w:p w14:paraId="4334E128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35" w:type="dxa"/>
            <w:noWrap/>
            <w:hideMark/>
          </w:tcPr>
          <w:p w14:paraId="5EAE882E" w14:textId="77777777" w:rsidR="009A626A" w:rsidRPr="009A626A" w:rsidRDefault="009A626A" w:rsidP="009A626A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</w:p>
        </w:tc>
      </w:tr>
      <w:tr w:rsidR="009A626A" w:rsidRPr="009A626A" w14:paraId="7707E0C0" w14:textId="77777777" w:rsidTr="009A62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0DA72AB6" w14:textId="77777777" w:rsidR="009A626A" w:rsidRPr="009A626A" w:rsidRDefault="009A626A" w:rsidP="009A626A">
            <w:pPr>
              <w:ind w:firstLine="0"/>
              <w:jc w:val="left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л</w:t>
            </w:r>
          </w:p>
        </w:tc>
        <w:tc>
          <w:tcPr>
            <w:tcW w:w="1440" w:type="dxa"/>
            <w:noWrap/>
            <w:hideMark/>
          </w:tcPr>
          <w:p w14:paraId="611E3AC4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0.035</w:t>
            </w:r>
          </w:p>
        </w:tc>
        <w:tc>
          <w:tcPr>
            <w:tcW w:w="900" w:type="dxa"/>
            <w:noWrap/>
            <w:hideMark/>
          </w:tcPr>
          <w:p w14:paraId="5FC16950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70" w:type="dxa"/>
            <w:noWrap/>
            <w:hideMark/>
          </w:tcPr>
          <w:p w14:paraId="19F2026C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0.169277544</w:t>
            </w:r>
          </w:p>
        </w:tc>
        <w:tc>
          <w:tcPr>
            <w:tcW w:w="720" w:type="dxa"/>
            <w:noWrap/>
            <w:hideMark/>
          </w:tcPr>
          <w:p w14:paraId="7453B356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35" w:type="dxa"/>
            <w:noWrap/>
            <w:hideMark/>
          </w:tcPr>
          <w:p w14:paraId="4A13DCBB" w14:textId="77777777" w:rsidR="009A626A" w:rsidRPr="009A626A" w:rsidRDefault="009A626A" w:rsidP="009A626A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</w:p>
        </w:tc>
      </w:tr>
      <w:tr w:rsidR="009A626A" w:rsidRPr="009A626A" w14:paraId="4867A6EE" w14:textId="77777777" w:rsidTr="009A626A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04461865" w14:textId="77777777" w:rsidR="009A626A" w:rsidRPr="009A626A" w:rsidRDefault="009A626A" w:rsidP="009A626A">
            <w:pPr>
              <w:ind w:firstLine="0"/>
              <w:jc w:val="left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к</w:t>
            </w:r>
          </w:p>
        </w:tc>
        <w:tc>
          <w:tcPr>
            <w:tcW w:w="1440" w:type="dxa"/>
            <w:noWrap/>
            <w:hideMark/>
          </w:tcPr>
          <w:p w14:paraId="10228AE0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0.028</w:t>
            </w:r>
          </w:p>
        </w:tc>
        <w:tc>
          <w:tcPr>
            <w:tcW w:w="900" w:type="dxa"/>
            <w:noWrap/>
            <w:hideMark/>
          </w:tcPr>
          <w:p w14:paraId="18365EFC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70" w:type="dxa"/>
            <w:noWrap/>
            <w:hideMark/>
          </w:tcPr>
          <w:p w14:paraId="78E6B871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0.144436022</w:t>
            </w:r>
          </w:p>
        </w:tc>
        <w:tc>
          <w:tcPr>
            <w:tcW w:w="720" w:type="dxa"/>
            <w:noWrap/>
            <w:hideMark/>
          </w:tcPr>
          <w:p w14:paraId="463ED185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35" w:type="dxa"/>
            <w:noWrap/>
            <w:hideMark/>
          </w:tcPr>
          <w:p w14:paraId="72F8A891" w14:textId="77777777" w:rsidR="009A626A" w:rsidRPr="009A626A" w:rsidRDefault="009A626A" w:rsidP="009A626A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</w:p>
        </w:tc>
      </w:tr>
      <w:tr w:rsidR="009A626A" w:rsidRPr="009A626A" w14:paraId="616924DA" w14:textId="77777777" w:rsidTr="009A62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4B7BD3CC" w14:textId="4E8CAEF8" w:rsidR="009A626A" w:rsidRPr="009A626A" w:rsidRDefault="0014385C" w:rsidP="009A626A">
            <w:pPr>
              <w:ind w:firstLine="0"/>
              <w:jc w:val="left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М</w:t>
            </w:r>
          </w:p>
        </w:tc>
        <w:tc>
          <w:tcPr>
            <w:tcW w:w="1440" w:type="dxa"/>
            <w:noWrap/>
            <w:hideMark/>
          </w:tcPr>
          <w:p w14:paraId="6879230E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0.026</w:t>
            </w:r>
          </w:p>
        </w:tc>
        <w:tc>
          <w:tcPr>
            <w:tcW w:w="900" w:type="dxa"/>
            <w:noWrap/>
            <w:hideMark/>
          </w:tcPr>
          <w:p w14:paraId="0A42CA26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70" w:type="dxa"/>
            <w:noWrap/>
            <w:hideMark/>
          </w:tcPr>
          <w:p w14:paraId="3F51C329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0.136898959</w:t>
            </w:r>
          </w:p>
        </w:tc>
        <w:tc>
          <w:tcPr>
            <w:tcW w:w="720" w:type="dxa"/>
            <w:noWrap/>
            <w:hideMark/>
          </w:tcPr>
          <w:p w14:paraId="3EB8CDF1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35" w:type="dxa"/>
            <w:noWrap/>
            <w:hideMark/>
          </w:tcPr>
          <w:p w14:paraId="52C16C6B" w14:textId="77777777" w:rsidR="009A626A" w:rsidRPr="009A626A" w:rsidRDefault="009A626A" w:rsidP="009A626A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</w:p>
        </w:tc>
      </w:tr>
      <w:tr w:rsidR="009A626A" w:rsidRPr="009A626A" w14:paraId="540F4007" w14:textId="77777777" w:rsidTr="009A626A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19B7B330" w14:textId="7AEEB6DA" w:rsidR="009A626A" w:rsidRPr="009A626A" w:rsidRDefault="0014385C" w:rsidP="009A626A">
            <w:pPr>
              <w:ind w:firstLine="0"/>
              <w:jc w:val="left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Д</w:t>
            </w:r>
          </w:p>
        </w:tc>
        <w:tc>
          <w:tcPr>
            <w:tcW w:w="1440" w:type="dxa"/>
            <w:noWrap/>
            <w:hideMark/>
          </w:tcPr>
          <w:p w14:paraId="3761F2CF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0.025</w:t>
            </w:r>
          </w:p>
        </w:tc>
        <w:tc>
          <w:tcPr>
            <w:tcW w:w="900" w:type="dxa"/>
            <w:noWrap/>
            <w:hideMark/>
          </w:tcPr>
          <w:p w14:paraId="43ACB5C8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70" w:type="dxa"/>
            <w:noWrap/>
            <w:hideMark/>
          </w:tcPr>
          <w:p w14:paraId="53C6978A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0.133048202</w:t>
            </w:r>
          </w:p>
        </w:tc>
        <w:tc>
          <w:tcPr>
            <w:tcW w:w="720" w:type="dxa"/>
            <w:noWrap/>
            <w:hideMark/>
          </w:tcPr>
          <w:p w14:paraId="04B079D4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35" w:type="dxa"/>
            <w:noWrap/>
            <w:hideMark/>
          </w:tcPr>
          <w:p w14:paraId="013E74B0" w14:textId="77777777" w:rsidR="009A626A" w:rsidRPr="009A626A" w:rsidRDefault="009A626A" w:rsidP="009A626A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</w:p>
        </w:tc>
      </w:tr>
      <w:tr w:rsidR="009A626A" w:rsidRPr="009A626A" w14:paraId="0BB883FD" w14:textId="77777777" w:rsidTr="009A62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6818404E" w14:textId="042B09F1" w:rsidR="009A626A" w:rsidRPr="009A626A" w:rsidRDefault="0014385C" w:rsidP="009A626A">
            <w:pPr>
              <w:ind w:firstLine="0"/>
              <w:jc w:val="left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П</w:t>
            </w:r>
          </w:p>
        </w:tc>
        <w:tc>
          <w:tcPr>
            <w:tcW w:w="1440" w:type="dxa"/>
            <w:noWrap/>
            <w:hideMark/>
          </w:tcPr>
          <w:p w14:paraId="0567EDFF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0.023</w:t>
            </w:r>
          </w:p>
        </w:tc>
        <w:tc>
          <w:tcPr>
            <w:tcW w:w="900" w:type="dxa"/>
            <w:noWrap/>
            <w:hideMark/>
          </w:tcPr>
          <w:p w14:paraId="7F21F433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70" w:type="dxa"/>
            <w:noWrap/>
            <w:hideMark/>
          </w:tcPr>
          <w:p w14:paraId="54A23AF1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0.125171114</w:t>
            </w:r>
          </w:p>
        </w:tc>
        <w:tc>
          <w:tcPr>
            <w:tcW w:w="720" w:type="dxa"/>
            <w:noWrap/>
            <w:hideMark/>
          </w:tcPr>
          <w:p w14:paraId="6EBC1779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35" w:type="dxa"/>
            <w:noWrap/>
            <w:hideMark/>
          </w:tcPr>
          <w:p w14:paraId="40DD7AB0" w14:textId="77777777" w:rsidR="009A626A" w:rsidRPr="009A626A" w:rsidRDefault="009A626A" w:rsidP="009A626A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</w:p>
        </w:tc>
      </w:tr>
      <w:tr w:rsidR="009A626A" w:rsidRPr="009A626A" w14:paraId="759E379D" w14:textId="77777777" w:rsidTr="009A626A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40AC306A" w14:textId="69F6AE01" w:rsidR="009A626A" w:rsidRPr="009A626A" w:rsidRDefault="0014385C" w:rsidP="009A626A">
            <w:pPr>
              <w:ind w:firstLine="0"/>
              <w:jc w:val="left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У</w:t>
            </w:r>
          </w:p>
        </w:tc>
        <w:tc>
          <w:tcPr>
            <w:tcW w:w="1440" w:type="dxa"/>
            <w:noWrap/>
            <w:hideMark/>
          </w:tcPr>
          <w:p w14:paraId="28CA327E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0.021</w:t>
            </w:r>
          </w:p>
        </w:tc>
        <w:tc>
          <w:tcPr>
            <w:tcW w:w="900" w:type="dxa"/>
            <w:noWrap/>
            <w:hideMark/>
          </w:tcPr>
          <w:p w14:paraId="6FFFD966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70" w:type="dxa"/>
            <w:noWrap/>
            <w:hideMark/>
          </w:tcPr>
          <w:p w14:paraId="4543FECA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0.117042804</w:t>
            </w:r>
          </w:p>
        </w:tc>
        <w:tc>
          <w:tcPr>
            <w:tcW w:w="720" w:type="dxa"/>
            <w:noWrap/>
            <w:hideMark/>
          </w:tcPr>
          <w:p w14:paraId="5C92520A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35" w:type="dxa"/>
            <w:noWrap/>
            <w:hideMark/>
          </w:tcPr>
          <w:p w14:paraId="74622E7C" w14:textId="77777777" w:rsidR="009A626A" w:rsidRPr="009A626A" w:rsidRDefault="009A626A" w:rsidP="009A626A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</w:p>
        </w:tc>
      </w:tr>
      <w:tr w:rsidR="009A626A" w:rsidRPr="009A626A" w14:paraId="2A9522DE" w14:textId="77777777" w:rsidTr="009A62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51C889E1" w14:textId="158480D9" w:rsidR="009A626A" w:rsidRPr="009A626A" w:rsidRDefault="0014385C" w:rsidP="009A626A">
            <w:pPr>
              <w:ind w:firstLine="0"/>
              <w:jc w:val="left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Я</w:t>
            </w:r>
          </w:p>
        </w:tc>
        <w:tc>
          <w:tcPr>
            <w:tcW w:w="1440" w:type="dxa"/>
            <w:noWrap/>
            <w:hideMark/>
          </w:tcPr>
          <w:p w14:paraId="155E62B8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0.018</w:t>
            </w:r>
          </w:p>
        </w:tc>
        <w:tc>
          <w:tcPr>
            <w:tcW w:w="900" w:type="dxa"/>
            <w:noWrap/>
            <w:hideMark/>
          </w:tcPr>
          <w:p w14:paraId="60FDE87C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70" w:type="dxa"/>
            <w:noWrap/>
            <w:hideMark/>
          </w:tcPr>
          <w:p w14:paraId="07CCCD5E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0.104325467</w:t>
            </w:r>
          </w:p>
        </w:tc>
        <w:tc>
          <w:tcPr>
            <w:tcW w:w="720" w:type="dxa"/>
            <w:noWrap/>
            <w:hideMark/>
          </w:tcPr>
          <w:p w14:paraId="56EF4D56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35" w:type="dxa"/>
            <w:noWrap/>
            <w:hideMark/>
          </w:tcPr>
          <w:p w14:paraId="3576D34E" w14:textId="77777777" w:rsidR="009A626A" w:rsidRPr="009A626A" w:rsidRDefault="009A626A" w:rsidP="009A626A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</w:p>
        </w:tc>
      </w:tr>
      <w:tr w:rsidR="009A626A" w:rsidRPr="009A626A" w14:paraId="2D2AF4A8" w14:textId="77777777" w:rsidTr="009A626A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366755B9" w14:textId="29C20E64" w:rsidR="009A626A" w:rsidRPr="009A626A" w:rsidRDefault="0014385C" w:rsidP="009A626A">
            <w:pPr>
              <w:ind w:firstLine="0"/>
              <w:jc w:val="left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Ы</w:t>
            </w:r>
          </w:p>
        </w:tc>
        <w:tc>
          <w:tcPr>
            <w:tcW w:w="1440" w:type="dxa"/>
            <w:noWrap/>
            <w:hideMark/>
          </w:tcPr>
          <w:p w14:paraId="35506117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0.016</w:t>
            </w:r>
          </w:p>
        </w:tc>
        <w:tc>
          <w:tcPr>
            <w:tcW w:w="900" w:type="dxa"/>
            <w:noWrap/>
            <w:hideMark/>
          </w:tcPr>
          <w:p w14:paraId="67A982C0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70" w:type="dxa"/>
            <w:noWrap/>
            <w:hideMark/>
          </w:tcPr>
          <w:p w14:paraId="6D09DFF5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0.095452549</w:t>
            </w:r>
          </w:p>
        </w:tc>
        <w:tc>
          <w:tcPr>
            <w:tcW w:w="720" w:type="dxa"/>
            <w:noWrap/>
            <w:hideMark/>
          </w:tcPr>
          <w:p w14:paraId="2EE19C89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35" w:type="dxa"/>
            <w:noWrap/>
            <w:hideMark/>
          </w:tcPr>
          <w:p w14:paraId="203F0837" w14:textId="77777777" w:rsidR="009A626A" w:rsidRPr="009A626A" w:rsidRDefault="009A626A" w:rsidP="009A626A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</w:p>
        </w:tc>
      </w:tr>
      <w:tr w:rsidR="009A626A" w:rsidRPr="009A626A" w14:paraId="2E495217" w14:textId="77777777" w:rsidTr="009A62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63F8A03B" w14:textId="50E4D183" w:rsidR="009A626A" w:rsidRPr="009A626A" w:rsidRDefault="0014385C" w:rsidP="009A626A">
            <w:pPr>
              <w:ind w:firstLine="0"/>
              <w:jc w:val="left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З</w:t>
            </w:r>
          </w:p>
        </w:tc>
        <w:tc>
          <w:tcPr>
            <w:tcW w:w="1440" w:type="dxa"/>
            <w:noWrap/>
            <w:hideMark/>
          </w:tcPr>
          <w:p w14:paraId="5427D10C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0.016</w:t>
            </w:r>
          </w:p>
        </w:tc>
        <w:tc>
          <w:tcPr>
            <w:tcW w:w="900" w:type="dxa"/>
            <w:noWrap/>
            <w:hideMark/>
          </w:tcPr>
          <w:p w14:paraId="168B9C7E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70" w:type="dxa"/>
            <w:noWrap/>
            <w:hideMark/>
          </w:tcPr>
          <w:p w14:paraId="04FF4D2B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0.095452549</w:t>
            </w:r>
          </w:p>
        </w:tc>
        <w:tc>
          <w:tcPr>
            <w:tcW w:w="720" w:type="dxa"/>
            <w:noWrap/>
            <w:hideMark/>
          </w:tcPr>
          <w:p w14:paraId="5140115C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35" w:type="dxa"/>
            <w:noWrap/>
            <w:hideMark/>
          </w:tcPr>
          <w:p w14:paraId="21E6CCBE" w14:textId="77777777" w:rsidR="009A626A" w:rsidRPr="009A626A" w:rsidRDefault="009A626A" w:rsidP="009A626A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</w:p>
        </w:tc>
      </w:tr>
      <w:tr w:rsidR="009A626A" w:rsidRPr="009A626A" w14:paraId="499A1280" w14:textId="77777777" w:rsidTr="009A626A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4DDF179E" w14:textId="592EC008" w:rsidR="009A626A" w:rsidRPr="009A626A" w:rsidRDefault="0014385C" w:rsidP="009A626A">
            <w:pPr>
              <w:ind w:firstLine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Ъ</w:t>
            </w:r>
          </w:p>
        </w:tc>
        <w:tc>
          <w:tcPr>
            <w:tcW w:w="1440" w:type="dxa"/>
            <w:noWrap/>
            <w:hideMark/>
          </w:tcPr>
          <w:p w14:paraId="0299EB62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0.014</w:t>
            </w:r>
          </w:p>
        </w:tc>
        <w:tc>
          <w:tcPr>
            <w:tcW w:w="900" w:type="dxa"/>
            <w:noWrap/>
            <w:hideMark/>
          </w:tcPr>
          <w:p w14:paraId="65E7C00D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70" w:type="dxa"/>
            <w:noWrap/>
            <w:hideMark/>
          </w:tcPr>
          <w:p w14:paraId="06BFAE6F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0.086218011</w:t>
            </w:r>
          </w:p>
        </w:tc>
        <w:tc>
          <w:tcPr>
            <w:tcW w:w="720" w:type="dxa"/>
            <w:noWrap/>
            <w:hideMark/>
          </w:tcPr>
          <w:p w14:paraId="02939E89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35" w:type="dxa"/>
            <w:noWrap/>
            <w:hideMark/>
          </w:tcPr>
          <w:p w14:paraId="7435A8CF" w14:textId="77777777" w:rsidR="009A626A" w:rsidRPr="009A626A" w:rsidRDefault="009A626A" w:rsidP="009A626A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</w:p>
        </w:tc>
      </w:tr>
      <w:tr w:rsidR="009A626A" w:rsidRPr="009A626A" w14:paraId="2A454DEB" w14:textId="77777777" w:rsidTr="009A62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36C4884D" w14:textId="72CC76EF" w:rsidR="009A626A" w:rsidRPr="009A626A" w:rsidRDefault="0014385C" w:rsidP="009A626A">
            <w:pPr>
              <w:ind w:firstLine="0"/>
              <w:jc w:val="left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Б</w:t>
            </w:r>
          </w:p>
        </w:tc>
        <w:tc>
          <w:tcPr>
            <w:tcW w:w="1440" w:type="dxa"/>
            <w:noWrap/>
            <w:hideMark/>
          </w:tcPr>
          <w:p w14:paraId="2CADB69C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0.014</w:t>
            </w:r>
          </w:p>
        </w:tc>
        <w:tc>
          <w:tcPr>
            <w:tcW w:w="900" w:type="dxa"/>
            <w:noWrap/>
            <w:hideMark/>
          </w:tcPr>
          <w:p w14:paraId="1F4340D6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70" w:type="dxa"/>
            <w:noWrap/>
            <w:hideMark/>
          </w:tcPr>
          <w:p w14:paraId="721B1420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0.086218011</w:t>
            </w:r>
          </w:p>
        </w:tc>
        <w:tc>
          <w:tcPr>
            <w:tcW w:w="720" w:type="dxa"/>
            <w:noWrap/>
            <w:hideMark/>
          </w:tcPr>
          <w:p w14:paraId="13E00D48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35" w:type="dxa"/>
            <w:noWrap/>
            <w:hideMark/>
          </w:tcPr>
          <w:p w14:paraId="156A4E2A" w14:textId="77777777" w:rsidR="009A626A" w:rsidRPr="009A626A" w:rsidRDefault="009A626A" w:rsidP="009A626A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</w:p>
        </w:tc>
      </w:tr>
      <w:tr w:rsidR="009A626A" w:rsidRPr="009A626A" w14:paraId="0233ACD5" w14:textId="77777777" w:rsidTr="009A626A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3FCAEDBD" w14:textId="5A86097F" w:rsidR="009A626A" w:rsidRPr="009A626A" w:rsidRDefault="0014385C" w:rsidP="009A626A">
            <w:pPr>
              <w:ind w:firstLine="0"/>
              <w:jc w:val="left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Г</w:t>
            </w:r>
          </w:p>
        </w:tc>
        <w:tc>
          <w:tcPr>
            <w:tcW w:w="1440" w:type="dxa"/>
            <w:noWrap/>
            <w:hideMark/>
          </w:tcPr>
          <w:p w14:paraId="670F3C6E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0.013</w:t>
            </w:r>
          </w:p>
        </w:tc>
        <w:tc>
          <w:tcPr>
            <w:tcW w:w="900" w:type="dxa"/>
            <w:noWrap/>
            <w:hideMark/>
          </w:tcPr>
          <w:p w14:paraId="4E8E40D2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70" w:type="dxa"/>
            <w:noWrap/>
            <w:hideMark/>
          </w:tcPr>
          <w:p w14:paraId="4259919B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0.081449479</w:t>
            </w:r>
          </w:p>
        </w:tc>
        <w:tc>
          <w:tcPr>
            <w:tcW w:w="720" w:type="dxa"/>
            <w:noWrap/>
            <w:hideMark/>
          </w:tcPr>
          <w:p w14:paraId="0133AE92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35" w:type="dxa"/>
            <w:noWrap/>
            <w:hideMark/>
          </w:tcPr>
          <w:p w14:paraId="36BCC08D" w14:textId="77777777" w:rsidR="009A626A" w:rsidRPr="009A626A" w:rsidRDefault="009A626A" w:rsidP="009A626A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</w:p>
        </w:tc>
      </w:tr>
      <w:tr w:rsidR="009A626A" w:rsidRPr="009A626A" w14:paraId="638F3C3E" w14:textId="77777777" w:rsidTr="009A62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137A0A86" w14:textId="1B15F670" w:rsidR="009A626A" w:rsidRPr="009A626A" w:rsidRDefault="0014385C" w:rsidP="009A626A">
            <w:pPr>
              <w:ind w:firstLine="0"/>
              <w:jc w:val="left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Ч</w:t>
            </w:r>
          </w:p>
        </w:tc>
        <w:tc>
          <w:tcPr>
            <w:tcW w:w="1440" w:type="dxa"/>
            <w:noWrap/>
            <w:hideMark/>
          </w:tcPr>
          <w:p w14:paraId="4BF2716D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0.012</w:t>
            </w:r>
          </w:p>
        </w:tc>
        <w:tc>
          <w:tcPr>
            <w:tcW w:w="900" w:type="dxa"/>
            <w:noWrap/>
            <w:hideMark/>
          </w:tcPr>
          <w:p w14:paraId="2EF63CAA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70" w:type="dxa"/>
            <w:noWrap/>
            <w:hideMark/>
          </w:tcPr>
          <w:p w14:paraId="378205F9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0.076569861</w:t>
            </w:r>
          </w:p>
        </w:tc>
        <w:tc>
          <w:tcPr>
            <w:tcW w:w="720" w:type="dxa"/>
            <w:noWrap/>
            <w:hideMark/>
          </w:tcPr>
          <w:p w14:paraId="122BEE7D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35" w:type="dxa"/>
            <w:noWrap/>
            <w:hideMark/>
          </w:tcPr>
          <w:p w14:paraId="3A68DA66" w14:textId="77777777" w:rsidR="009A626A" w:rsidRPr="009A626A" w:rsidRDefault="009A626A" w:rsidP="009A626A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</w:p>
        </w:tc>
      </w:tr>
      <w:tr w:rsidR="009A626A" w:rsidRPr="009A626A" w14:paraId="683F937D" w14:textId="77777777" w:rsidTr="009A626A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0906F16A" w14:textId="2F5C9494" w:rsidR="009A626A" w:rsidRPr="009A626A" w:rsidRDefault="0014385C" w:rsidP="009A626A">
            <w:pPr>
              <w:ind w:firstLine="0"/>
              <w:jc w:val="left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Й</w:t>
            </w:r>
          </w:p>
        </w:tc>
        <w:tc>
          <w:tcPr>
            <w:tcW w:w="1440" w:type="dxa"/>
            <w:noWrap/>
            <w:hideMark/>
          </w:tcPr>
          <w:p w14:paraId="6A682FA5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0.01</w:t>
            </w:r>
          </w:p>
        </w:tc>
        <w:tc>
          <w:tcPr>
            <w:tcW w:w="900" w:type="dxa"/>
            <w:noWrap/>
            <w:hideMark/>
          </w:tcPr>
          <w:p w14:paraId="39F8B95D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70" w:type="dxa"/>
            <w:noWrap/>
            <w:hideMark/>
          </w:tcPr>
          <w:p w14:paraId="15EBF842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0.066438562</w:t>
            </w:r>
          </w:p>
        </w:tc>
        <w:tc>
          <w:tcPr>
            <w:tcW w:w="720" w:type="dxa"/>
            <w:noWrap/>
            <w:hideMark/>
          </w:tcPr>
          <w:p w14:paraId="189FBCCB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35" w:type="dxa"/>
            <w:noWrap/>
            <w:hideMark/>
          </w:tcPr>
          <w:p w14:paraId="431A6FCB" w14:textId="77777777" w:rsidR="009A626A" w:rsidRPr="009A626A" w:rsidRDefault="009A626A" w:rsidP="009A626A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</w:p>
        </w:tc>
      </w:tr>
      <w:tr w:rsidR="009A626A" w:rsidRPr="009A626A" w14:paraId="565D56B3" w14:textId="77777777" w:rsidTr="009A62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6A0A0CF5" w14:textId="2E4A8F7B" w:rsidR="009A626A" w:rsidRPr="009A626A" w:rsidRDefault="0014385C" w:rsidP="009A626A">
            <w:pPr>
              <w:ind w:firstLine="0"/>
              <w:jc w:val="left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Х</w:t>
            </w:r>
          </w:p>
        </w:tc>
        <w:tc>
          <w:tcPr>
            <w:tcW w:w="1440" w:type="dxa"/>
            <w:noWrap/>
            <w:hideMark/>
          </w:tcPr>
          <w:p w14:paraId="1E9FF816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0.009</w:t>
            </w:r>
          </w:p>
        </w:tc>
        <w:tc>
          <w:tcPr>
            <w:tcW w:w="900" w:type="dxa"/>
            <w:noWrap/>
            <w:hideMark/>
          </w:tcPr>
          <w:p w14:paraId="79FD18BD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70" w:type="dxa"/>
            <w:noWrap/>
            <w:hideMark/>
          </w:tcPr>
          <w:p w14:paraId="7DAB0610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0.061162734</w:t>
            </w:r>
          </w:p>
        </w:tc>
        <w:tc>
          <w:tcPr>
            <w:tcW w:w="720" w:type="dxa"/>
            <w:noWrap/>
            <w:hideMark/>
          </w:tcPr>
          <w:p w14:paraId="25149A50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35" w:type="dxa"/>
            <w:noWrap/>
            <w:hideMark/>
          </w:tcPr>
          <w:p w14:paraId="2270A457" w14:textId="77777777" w:rsidR="009A626A" w:rsidRPr="009A626A" w:rsidRDefault="009A626A" w:rsidP="009A626A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</w:p>
        </w:tc>
      </w:tr>
      <w:tr w:rsidR="009A626A" w:rsidRPr="009A626A" w14:paraId="20B4F85D" w14:textId="77777777" w:rsidTr="009A626A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55D3FA9A" w14:textId="3188169F" w:rsidR="009A626A" w:rsidRPr="009A626A" w:rsidRDefault="0014385C" w:rsidP="009A626A">
            <w:pPr>
              <w:ind w:firstLine="0"/>
              <w:jc w:val="left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Ж</w:t>
            </w:r>
          </w:p>
        </w:tc>
        <w:tc>
          <w:tcPr>
            <w:tcW w:w="1440" w:type="dxa"/>
            <w:noWrap/>
            <w:hideMark/>
          </w:tcPr>
          <w:p w14:paraId="4041BD2A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0.007</w:t>
            </w:r>
          </w:p>
        </w:tc>
        <w:tc>
          <w:tcPr>
            <w:tcW w:w="900" w:type="dxa"/>
            <w:noWrap/>
            <w:hideMark/>
          </w:tcPr>
          <w:p w14:paraId="3502B838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70" w:type="dxa"/>
            <w:noWrap/>
            <w:hideMark/>
          </w:tcPr>
          <w:p w14:paraId="44620C84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0.050109006</w:t>
            </w:r>
          </w:p>
        </w:tc>
        <w:tc>
          <w:tcPr>
            <w:tcW w:w="720" w:type="dxa"/>
            <w:noWrap/>
            <w:hideMark/>
          </w:tcPr>
          <w:p w14:paraId="00870B6F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35" w:type="dxa"/>
            <w:noWrap/>
            <w:hideMark/>
          </w:tcPr>
          <w:p w14:paraId="57CE4EE1" w14:textId="77777777" w:rsidR="009A626A" w:rsidRPr="009A626A" w:rsidRDefault="009A626A" w:rsidP="009A626A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</w:p>
        </w:tc>
      </w:tr>
      <w:tr w:rsidR="009A626A" w:rsidRPr="009A626A" w14:paraId="175EDED4" w14:textId="77777777" w:rsidTr="009A62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59A8D8EE" w14:textId="14DA6B12" w:rsidR="009A626A" w:rsidRPr="009A626A" w:rsidRDefault="0014385C" w:rsidP="009A626A">
            <w:pPr>
              <w:ind w:firstLine="0"/>
              <w:jc w:val="left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Ю</w:t>
            </w:r>
          </w:p>
        </w:tc>
        <w:tc>
          <w:tcPr>
            <w:tcW w:w="1440" w:type="dxa"/>
            <w:noWrap/>
            <w:hideMark/>
          </w:tcPr>
          <w:p w14:paraId="3D9717CD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0.006</w:t>
            </w:r>
          </w:p>
        </w:tc>
        <w:tc>
          <w:tcPr>
            <w:tcW w:w="900" w:type="dxa"/>
            <w:noWrap/>
            <w:hideMark/>
          </w:tcPr>
          <w:p w14:paraId="6878D82E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70" w:type="dxa"/>
            <w:noWrap/>
            <w:hideMark/>
          </w:tcPr>
          <w:p w14:paraId="7F0A4C33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0.044284931</w:t>
            </w:r>
          </w:p>
        </w:tc>
        <w:tc>
          <w:tcPr>
            <w:tcW w:w="720" w:type="dxa"/>
            <w:noWrap/>
            <w:hideMark/>
          </w:tcPr>
          <w:p w14:paraId="491A4B85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35" w:type="dxa"/>
            <w:noWrap/>
            <w:hideMark/>
          </w:tcPr>
          <w:p w14:paraId="10D00510" w14:textId="77777777" w:rsidR="009A626A" w:rsidRPr="009A626A" w:rsidRDefault="009A626A" w:rsidP="009A626A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</w:p>
        </w:tc>
      </w:tr>
      <w:tr w:rsidR="009A626A" w:rsidRPr="009A626A" w14:paraId="31A7E23E" w14:textId="77777777" w:rsidTr="009A626A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2D971E58" w14:textId="3FA217B0" w:rsidR="009A626A" w:rsidRPr="009A626A" w:rsidRDefault="0014385C" w:rsidP="009A626A">
            <w:pPr>
              <w:ind w:firstLine="0"/>
              <w:jc w:val="left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Ш</w:t>
            </w:r>
          </w:p>
        </w:tc>
        <w:tc>
          <w:tcPr>
            <w:tcW w:w="1440" w:type="dxa"/>
            <w:noWrap/>
            <w:hideMark/>
          </w:tcPr>
          <w:p w14:paraId="1973D9B5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0.006</w:t>
            </w:r>
          </w:p>
        </w:tc>
        <w:tc>
          <w:tcPr>
            <w:tcW w:w="900" w:type="dxa"/>
            <w:noWrap/>
            <w:hideMark/>
          </w:tcPr>
          <w:p w14:paraId="0C73B007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70" w:type="dxa"/>
            <w:noWrap/>
            <w:hideMark/>
          </w:tcPr>
          <w:p w14:paraId="4D34A3A8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0.044284931</w:t>
            </w:r>
          </w:p>
        </w:tc>
        <w:tc>
          <w:tcPr>
            <w:tcW w:w="720" w:type="dxa"/>
            <w:noWrap/>
            <w:hideMark/>
          </w:tcPr>
          <w:p w14:paraId="777736D3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35" w:type="dxa"/>
            <w:noWrap/>
            <w:hideMark/>
          </w:tcPr>
          <w:p w14:paraId="337F31D7" w14:textId="77777777" w:rsidR="009A626A" w:rsidRPr="009A626A" w:rsidRDefault="009A626A" w:rsidP="009A626A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</w:p>
        </w:tc>
      </w:tr>
      <w:tr w:rsidR="009A626A" w:rsidRPr="009A626A" w14:paraId="5C33DDDF" w14:textId="77777777" w:rsidTr="009A62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109F35E6" w14:textId="1168A4E5" w:rsidR="009A626A" w:rsidRPr="009A626A" w:rsidRDefault="0014385C" w:rsidP="009A626A">
            <w:pPr>
              <w:ind w:firstLine="0"/>
              <w:jc w:val="left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Ц</w:t>
            </w:r>
          </w:p>
        </w:tc>
        <w:tc>
          <w:tcPr>
            <w:tcW w:w="1440" w:type="dxa"/>
            <w:noWrap/>
            <w:hideMark/>
          </w:tcPr>
          <w:p w14:paraId="46E37612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0.004</w:t>
            </w:r>
          </w:p>
        </w:tc>
        <w:tc>
          <w:tcPr>
            <w:tcW w:w="900" w:type="dxa"/>
            <w:noWrap/>
            <w:hideMark/>
          </w:tcPr>
          <w:p w14:paraId="1F356F40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70" w:type="dxa"/>
            <w:noWrap/>
            <w:hideMark/>
          </w:tcPr>
          <w:p w14:paraId="5FF9B481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0.031863137</w:t>
            </w:r>
          </w:p>
        </w:tc>
        <w:tc>
          <w:tcPr>
            <w:tcW w:w="720" w:type="dxa"/>
            <w:noWrap/>
            <w:hideMark/>
          </w:tcPr>
          <w:p w14:paraId="098E92EE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35" w:type="dxa"/>
            <w:noWrap/>
            <w:hideMark/>
          </w:tcPr>
          <w:p w14:paraId="3DA774AD" w14:textId="77777777" w:rsidR="009A626A" w:rsidRPr="009A626A" w:rsidRDefault="009A626A" w:rsidP="009A626A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</w:p>
        </w:tc>
      </w:tr>
      <w:tr w:rsidR="009A626A" w:rsidRPr="009A626A" w14:paraId="57728C32" w14:textId="77777777" w:rsidTr="009A626A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4CD3A9B9" w14:textId="56430D23" w:rsidR="009A626A" w:rsidRPr="009A626A" w:rsidRDefault="0014385C" w:rsidP="009A626A">
            <w:pPr>
              <w:ind w:firstLine="0"/>
              <w:jc w:val="left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Щ</w:t>
            </w:r>
          </w:p>
        </w:tc>
        <w:tc>
          <w:tcPr>
            <w:tcW w:w="1440" w:type="dxa"/>
            <w:noWrap/>
            <w:hideMark/>
          </w:tcPr>
          <w:p w14:paraId="6F2305C1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0.003</w:t>
            </w:r>
          </w:p>
        </w:tc>
        <w:tc>
          <w:tcPr>
            <w:tcW w:w="900" w:type="dxa"/>
            <w:noWrap/>
            <w:hideMark/>
          </w:tcPr>
          <w:p w14:paraId="2DA0BE5E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70" w:type="dxa"/>
            <w:noWrap/>
            <w:hideMark/>
          </w:tcPr>
          <w:p w14:paraId="0AB3DC5E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0.025142465</w:t>
            </w:r>
          </w:p>
        </w:tc>
        <w:tc>
          <w:tcPr>
            <w:tcW w:w="720" w:type="dxa"/>
            <w:noWrap/>
            <w:hideMark/>
          </w:tcPr>
          <w:p w14:paraId="3119A8D0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35" w:type="dxa"/>
            <w:noWrap/>
            <w:hideMark/>
          </w:tcPr>
          <w:p w14:paraId="406E02E9" w14:textId="77777777" w:rsidR="009A626A" w:rsidRPr="009A626A" w:rsidRDefault="009A626A" w:rsidP="009A626A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</w:p>
        </w:tc>
      </w:tr>
      <w:tr w:rsidR="009A626A" w:rsidRPr="009A626A" w14:paraId="1D917CE5" w14:textId="77777777" w:rsidTr="009A62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6079350D" w14:textId="06E19B6B" w:rsidR="009A626A" w:rsidRPr="009A626A" w:rsidRDefault="0014385C" w:rsidP="009A626A">
            <w:pPr>
              <w:ind w:firstLine="0"/>
              <w:jc w:val="left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Э</w:t>
            </w:r>
          </w:p>
        </w:tc>
        <w:tc>
          <w:tcPr>
            <w:tcW w:w="1440" w:type="dxa"/>
            <w:noWrap/>
            <w:hideMark/>
          </w:tcPr>
          <w:p w14:paraId="24F51A3A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0.003</w:t>
            </w:r>
          </w:p>
        </w:tc>
        <w:tc>
          <w:tcPr>
            <w:tcW w:w="900" w:type="dxa"/>
            <w:noWrap/>
            <w:hideMark/>
          </w:tcPr>
          <w:p w14:paraId="69FBE920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70" w:type="dxa"/>
            <w:noWrap/>
            <w:hideMark/>
          </w:tcPr>
          <w:p w14:paraId="002B6A76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0.025142465</w:t>
            </w:r>
          </w:p>
        </w:tc>
        <w:tc>
          <w:tcPr>
            <w:tcW w:w="720" w:type="dxa"/>
            <w:noWrap/>
            <w:hideMark/>
          </w:tcPr>
          <w:p w14:paraId="1C9FF1AF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35" w:type="dxa"/>
            <w:noWrap/>
            <w:hideMark/>
          </w:tcPr>
          <w:p w14:paraId="3F077E9F" w14:textId="77777777" w:rsidR="009A626A" w:rsidRPr="009A626A" w:rsidRDefault="009A626A" w:rsidP="009A626A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</w:p>
        </w:tc>
      </w:tr>
      <w:tr w:rsidR="009A626A" w:rsidRPr="009A626A" w14:paraId="02C3C8E0" w14:textId="77777777" w:rsidTr="009A626A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71711C94" w14:textId="6BECD2DB" w:rsidR="009A626A" w:rsidRPr="009A626A" w:rsidRDefault="0014385C" w:rsidP="009A626A">
            <w:pPr>
              <w:ind w:firstLine="0"/>
              <w:jc w:val="left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Ф</w:t>
            </w:r>
          </w:p>
        </w:tc>
        <w:tc>
          <w:tcPr>
            <w:tcW w:w="1440" w:type="dxa"/>
            <w:noWrap/>
            <w:hideMark/>
          </w:tcPr>
          <w:p w14:paraId="1B624D3C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0.001</w:t>
            </w:r>
          </w:p>
        </w:tc>
        <w:tc>
          <w:tcPr>
            <w:tcW w:w="900" w:type="dxa"/>
            <w:noWrap/>
            <w:hideMark/>
          </w:tcPr>
          <w:p w14:paraId="2539A6D4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70" w:type="dxa"/>
            <w:noWrap/>
            <w:hideMark/>
          </w:tcPr>
          <w:p w14:paraId="2FC1D70D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0.009965784</w:t>
            </w:r>
          </w:p>
        </w:tc>
        <w:tc>
          <w:tcPr>
            <w:tcW w:w="720" w:type="dxa"/>
            <w:noWrap/>
            <w:hideMark/>
          </w:tcPr>
          <w:p w14:paraId="3A63E4DD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35" w:type="dxa"/>
            <w:noWrap/>
            <w:hideMark/>
          </w:tcPr>
          <w:p w14:paraId="254FD5A4" w14:textId="77777777" w:rsidR="009A626A" w:rsidRPr="009A626A" w:rsidRDefault="009A626A" w:rsidP="009A626A">
            <w:pPr>
              <w:keepNext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</w:p>
        </w:tc>
      </w:tr>
    </w:tbl>
    <w:p w14:paraId="4EFE8E85" w14:textId="7598AB4B" w:rsidR="0009479D" w:rsidRPr="0009479D" w:rsidRDefault="0009479D" w:rsidP="0009479D">
      <w:pPr>
        <w:spacing w:after="160" w:line="278" w:lineRule="auto"/>
        <w:ind w:firstLine="0"/>
        <w:jc w:val="left"/>
      </w:pPr>
    </w:p>
    <w:p w14:paraId="256E3FB7" w14:textId="01D72CFA" w:rsidR="009A626A" w:rsidRDefault="009A626A" w:rsidP="0014385C">
      <w:pPr>
        <w:ind w:firstLine="720"/>
      </w:pPr>
      <w:r>
        <w:rPr>
          <w:b/>
          <w:bCs/>
        </w:rPr>
        <w:lastRenderedPageBreak/>
        <w:t>Задание 4</w:t>
      </w:r>
    </w:p>
    <w:p w14:paraId="068EEC51" w14:textId="2F8910A3" w:rsidR="00CC5CC1" w:rsidRPr="00CC5CC1" w:rsidRDefault="00CC5CC1" w:rsidP="0014385C">
      <w:pPr>
        <w:ind w:firstLine="720"/>
      </w:pPr>
      <w:r>
        <w:t xml:space="preserve">Для выполнения задания было написано приложение на языке </w:t>
      </w:r>
      <w:r>
        <w:rPr>
          <w:lang w:val="en-US"/>
        </w:rPr>
        <w:t>Python</w:t>
      </w:r>
      <w:r w:rsidRPr="00CC5CC1">
        <w:t>.</w:t>
      </w:r>
      <w:r>
        <w:t xml:space="preserve"> Программа анализирует файл, заполненный пользователем. Чистит лишние символы, приводит к одному регистру. Определяет общее количество символов в очищенном тексте</w:t>
      </w:r>
      <w:r w:rsidRPr="00CC5CC1">
        <w:t xml:space="preserve"> </w:t>
      </w:r>
      <w:r w:rsidRPr="000242F9">
        <w:rPr>
          <w:i/>
          <w:iCs/>
        </w:rPr>
        <w:t>(</w:t>
      </w:r>
      <w:r w:rsidRPr="00CC5CC1">
        <w:rPr>
          <w:i/>
          <w:iCs/>
          <w:lang w:val="en-US"/>
        </w:rPr>
        <w:t>n</w:t>
      </w:r>
      <w:r w:rsidRPr="000242F9">
        <w:rPr>
          <w:i/>
          <w:iCs/>
        </w:rPr>
        <w:t>)</w:t>
      </w:r>
      <w:r>
        <w:t xml:space="preserve">. Считает, сколько раз встретилась каждая из букв </w:t>
      </w:r>
      <w:r w:rsidRPr="00CC5CC1">
        <w:rPr>
          <w:i/>
          <w:iCs/>
        </w:rPr>
        <w:t>(</w:t>
      </w:r>
      <w:r>
        <w:rPr>
          <w:i/>
          <w:iCs/>
          <w:lang w:val="en-US"/>
        </w:rPr>
        <w:t>m</w:t>
      </w:r>
      <w:r w:rsidRPr="00CC5CC1">
        <w:rPr>
          <w:i/>
          <w:iCs/>
        </w:rPr>
        <w:t>)</w:t>
      </w:r>
      <w:r>
        <w:t xml:space="preserve">. Считает вероятность для каждого из символа по формуле </w:t>
      </w:r>
      <w:r>
        <w:rPr>
          <w:i/>
          <w:iCs/>
        </w:rPr>
        <w:t>(</w:t>
      </w:r>
      <w:r>
        <w:rPr>
          <w:i/>
          <w:iCs/>
          <w:lang w:val="en-US"/>
        </w:rPr>
        <w:t>p</w:t>
      </w:r>
      <w:r w:rsidRPr="00CC5CC1">
        <w:rPr>
          <w:i/>
          <w:iCs/>
        </w:rPr>
        <w:t xml:space="preserve"> = </w:t>
      </w:r>
      <w:r>
        <w:rPr>
          <w:i/>
          <w:iCs/>
          <w:lang w:val="en-US"/>
        </w:rPr>
        <w:t>m</w:t>
      </w:r>
      <w:r w:rsidRPr="00CC5CC1">
        <w:rPr>
          <w:i/>
          <w:iCs/>
        </w:rPr>
        <w:t>/</w:t>
      </w:r>
      <w:r>
        <w:rPr>
          <w:i/>
          <w:iCs/>
          <w:lang w:val="en-US"/>
        </w:rPr>
        <w:t>n</w:t>
      </w:r>
      <w:r w:rsidRPr="00CC5CC1">
        <w:rPr>
          <w:i/>
          <w:iCs/>
        </w:rPr>
        <w:t>).</w:t>
      </w:r>
      <w:r w:rsidRPr="00CC5CC1">
        <w:t xml:space="preserve"> </w:t>
      </w:r>
      <w:r>
        <w:t xml:space="preserve">Далее ведётся рассчёт энтропии по Шеннону </w:t>
      </w:r>
      <w:r w:rsidRPr="00CC5CC1">
        <w:rPr>
          <w:i/>
          <w:iCs/>
        </w:rPr>
        <w:t>(</w:t>
      </w:r>
      <w:proofErr w:type="spellStart"/>
      <w:r w:rsidRPr="00CC5CC1">
        <w:rPr>
          <w:i/>
          <w:iCs/>
          <w:lang w:val="en-US"/>
        </w:rPr>
        <w:t>I</w:t>
      </w:r>
      <w:r w:rsidRPr="00CC5CC1">
        <w:rPr>
          <w:i/>
          <w:iCs/>
          <w:vertAlign w:val="subscript"/>
          <w:lang w:val="en-US"/>
        </w:rPr>
        <w:t>i</w:t>
      </w:r>
      <w:proofErr w:type="spellEnd"/>
      <w:r w:rsidRPr="00CC5CC1">
        <w:rPr>
          <w:i/>
          <w:iCs/>
        </w:rPr>
        <w:t>​=−</w:t>
      </w:r>
      <w:r w:rsidRPr="00CC5CC1">
        <w:rPr>
          <w:i/>
          <w:iCs/>
          <w:lang w:val="en-US"/>
        </w:rPr>
        <w:t>p</w:t>
      </w:r>
      <w:r w:rsidRPr="00CC5CC1">
        <w:rPr>
          <w:i/>
          <w:iCs/>
          <w:vertAlign w:val="subscript"/>
          <w:lang w:val="en-US"/>
        </w:rPr>
        <w:t>i</w:t>
      </w:r>
      <w:r w:rsidRPr="00CC5CC1">
        <w:rPr>
          <w:i/>
          <w:iCs/>
        </w:rPr>
        <w:t>​</w:t>
      </w:r>
      <w:r w:rsidRPr="00CC5CC1">
        <w:rPr>
          <w:rFonts w:ascii="Cambria Math" w:hAnsi="Cambria Math" w:cs="Cambria Math"/>
          <w:i/>
          <w:iCs/>
        </w:rPr>
        <w:t>⋅</w:t>
      </w:r>
      <w:r w:rsidRPr="00CC5CC1">
        <w:rPr>
          <w:i/>
          <w:iCs/>
          <w:lang w:val="en-US"/>
        </w:rPr>
        <w:t>log</w:t>
      </w:r>
      <w:r w:rsidRPr="001335C4">
        <w:rPr>
          <w:i/>
          <w:iCs/>
          <w:vertAlign w:val="subscript"/>
        </w:rPr>
        <w:t>2</w:t>
      </w:r>
      <w:r w:rsidRPr="00CC5CC1">
        <w:rPr>
          <w:i/>
          <w:iCs/>
          <w:vertAlign w:val="superscript"/>
        </w:rPr>
        <w:t>​</w:t>
      </w:r>
      <w:r w:rsidRPr="00CC5CC1">
        <w:rPr>
          <w:i/>
          <w:iCs/>
        </w:rPr>
        <w:t>(</w:t>
      </w:r>
      <w:r w:rsidRPr="00CC5CC1">
        <w:rPr>
          <w:i/>
          <w:iCs/>
          <w:lang w:val="en-US"/>
        </w:rPr>
        <w:t>p</w:t>
      </w:r>
      <w:r w:rsidRPr="00CC5CC1">
        <w:rPr>
          <w:i/>
          <w:iCs/>
          <w:vertAlign w:val="subscript"/>
          <w:lang w:val="en-US"/>
        </w:rPr>
        <w:t>i</w:t>
      </w:r>
      <w:r w:rsidRPr="00CC5CC1">
        <w:rPr>
          <w:i/>
          <w:iCs/>
          <w:vertAlign w:val="subscript"/>
        </w:rPr>
        <w:t>​</w:t>
      </w:r>
      <w:r w:rsidRPr="00CC5CC1">
        <w:rPr>
          <w:i/>
          <w:iCs/>
        </w:rPr>
        <w:t>)</w:t>
      </w:r>
      <w:r>
        <w:rPr>
          <w:i/>
          <w:iCs/>
        </w:rPr>
        <w:t>)</w:t>
      </w:r>
    </w:p>
    <w:p w14:paraId="0DFDCEDF" w14:textId="79769FF1" w:rsidR="0035395B" w:rsidRDefault="00CC5CC1" w:rsidP="009A626A">
      <w:pPr>
        <w:ind w:firstLine="0"/>
      </w:pPr>
      <w:r>
        <w:t xml:space="preserve"> и формируется отчёт. Ход работы программы отображён на (</w:t>
      </w:r>
      <w:r w:rsidR="0035395B">
        <w:rPr>
          <w:sz w:val="22"/>
        </w:rPr>
        <w:fldChar w:fldCharType="begin"/>
      </w:r>
      <w:r w:rsidR="0035395B" w:rsidRPr="001335C4">
        <w:rPr>
          <w:sz w:val="22"/>
        </w:rPr>
        <w:instrText xml:space="preserve"> REF _Ref222830136 \h </w:instrText>
      </w:r>
      <w:r w:rsidR="001335C4">
        <w:rPr>
          <w:sz w:val="22"/>
        </w:rPr>
        <w:instrText xml:space="preserve"> \* MERGEFORMAT </w:instrText>
      </w:r>
      <w:r w:rsidR="0035395B">
        <w:rPr>
          <w:sz w:val="22"/>
        </w:rPr>
      </w:r>
      <w:r w:rsidR="0035395B">
        <w:rPr>
          <w:sz w:val="22"/>
        </w:rPr>
        <w:fldChar w:fldCharType="separate"/>
      </w:r>
      <w:r w:rsidR="001321E8" w:rsidRPr="001335C4">
        <w:rPr>
          <w:sz w:val="22"/>
        </w:rPr>
        <w:t>Рисунок</w:t>
      </w:r>
      <w:r w:rsidR="001321E8" w:rsidRPr="0035395B">
        <w:rPr>
          <w:sz w:val="20"/>
          <w:szCs w:val="20"/>
        </w:rPr>
        <w:t xml:space="preserve"> </w:t>
      </w:r>
      <w:r w:rsidR="001321E8">
        <w:rPr>
          <w:noProof/>
          <w:sz w:val="20"/>
          <w:szCs w:val="20"/>
        </w:rPr>
        <w:t>2</w:t>
      </w:r>
      <w:r w:rsidR="0035395B">
        <w:fldChar w:fldCharType="end"/>
      </w:r>
      <w:r>
        <w:t>).</w:t>
      </w:r>
    </w:p>
    <w:p w14:paraId="63270BC7" w14:textId="77777777" w:rsidR="0035395B" w:rsidRDefault="0035395B" w:rsidP="009A626A">
      <w:pPr>
        <w:ind w:firstLine="0"/>
      </w:pPr>
    </w:p>
    <w:p w14:paraId="0EF4AFC4" w14:textId="77777777" w:rsidR="0035395B" w:rsidRDefault="0035395B" w:rsidP="0009479D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917C245" wp14:editId="5242B432">
            <wp:extent cx="3096260" cy="4503420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260" cy="450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6AC1A" w14:textId="554E8678" w:rsidR="0035395B" w:rsidRPr="006126BE" w:rsidRDefault="0035395B" w:rsidP="006126BE">
      <w:pPr>
        <w:pStyle w:val="Caption"/>
        <w:ind w:firstLine="0"/>
        <w:jc w:val="center"/>
        <w:rPr>
          <w:sz w:val="20"/>
          <w:szCs w:val="20"/>
        </w:rPr>
      </w:pPr>
      <w:bookmarkStart w:id="7" w:name="_Ref222830136"/>
      <w:r w:rsidRPr="001335C4">
        <w:rPr>
          <w:sz w:val="22"/>
          <w:szCs w:val="22"/>
        </w:rPr>
        <w:t>Рисунок</w:t>
      </w:r>
      <w:r w:rsidRPr="0035395B">
        <w:rPr>
          <w:sz w:val="20"/>
          <w:szCs w:val="20"/>
        </w:rPr>
        <w:t xml:space="preserve"> </w:t>
      </w:r>
      <w:r w:rsidRPr="0035395B">
        <w:rPr>
          <w:sz w:val="20"/>
          <w:szCs w:val="20"/>
        </w:rPr>
        <w:fldChar w:fldCharType="begin"/>
      </w:r>
      <w:r w:rsidRPr="0035395B">
        <w:rPr>
          <w:sz w:val="20"/>
          <w:szCs w:val="20"/>
        </w:rPr>
        <w:instrText xml:space="preserve"> SEQ Рисунок \* ARABIC </w:instrText>
      </w:r>
      <w:r w:rsidRPr="0035395B">
        <w:rPr>
          <w:sz w:val="20"/>
          <w:szCs w:val="20"/>
        </w:rPr>
        <w:fldChar w:fldCharType="separate"/>
      </w:r>
      <w:r w:rsidR="001321E8">
        <w:rPr>
          <w:noProof/>
          <w:sz w:val="20"/>
          <w:szCs w:val="20"/>
        </w:rPr>
        <w:t>2</w:t>
      </w:r>
      <w:r w:rsidRPr="0035395B">
        <w:rPr>
          <w:sz w:val="20"/>
          <w:szCs w:val="20"/>
        </w:rPr>
        <w:fldChar w:fldCharType="end"/>
      </w:r>
      <w:bookmarkEnd w:id="7"/>
      <w:r w:rsidRPr="0035395B">
        <w:rPr>
          <w:sz w:val="20"/>
          <w:szCs w:val="20"/>
        </w:rPr>
        <w:t xml:space="preserve"> - Работа программы</w:t>
      </w:r>
      <w:r w:rsidR="001321E8">
        <w:rPr>
          <w:sz w:val="20"/>
          <w:szCs w:val="20"/>
        </w:rPr>
        <w:t xml:space="preserve">  </w:t>
      </w:r>
      <w:r w:rsidRPr="0009479D">
        <w:br w:type="page"/>
      </w:r>
    </w:p>
    <w:p w14:paraId="0374A3BC" w14:textId="3EB286C2" w:rsidR="0035395B" w:rsidRPr="00F11633" w:rsidRDefault="0035395B">
      <w:pPr>
        <w:spacing w:after="160" w:line="278" w:lineRule="auto"/>
        <w:ind w:firstLine="0"/>
        <w:jc w:val="left"/>
        <w:rPr>
          <w:b/>
          <w:bCs/>
          <w:lang w:val="en-US"/>
        </w:rPr>
      </w:pPr>
      <w:r>
        <w:rPr>
          <w:b/>
          <w:bCs/>
        </w:rPr>
        <w:lastRenderedPageBreak/>
        <w:t>ЛИСТИНГ</w:t>
      </w:r>
      <w:r w:rsidRPr="00F11633">
        <w:rPr>
          <w:b/>
          <w:bCs/>
          <w:lang w:val="en-US"/>
        </w:rPr>
        <w:t xml:space="preserve"> </w:t>
      </w:r>
      <w:r>
        <w:rPr>
          <w:b/>
          <w:bCs/>
        </w:rPr>
        <w:t>ПРОГРАММЫ</w:t>
      </w:r>
    </w:p>
    <w:p w14:paraId="39353DFC" w14:textId="77777777" w:rsidR="0035395B" w:rsidRPr="00F11633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5395B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F1163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4EC9B0"/>
          <w:sz w:val="21"/>
          <w:szCs w:val="21"/>
          <w:lang w:val="en-US"/>
        </w:rPr>
        <w:t>math</w:t>
      </w:r>
    </w:p>
    <w:p w14:paraId="4A97D166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5395B">
        <w:rPr>
          <w:rFonts w:ascii="Consolas" w:hAnsi="Consolas"/>
          <w:color w:val="C586C0"/>
          <w:sz w:val="21"/>
          <w:szCs w:val="21"/>
          <w:lang w:val="en-US"/>
        </w:rPr>
        <w:t>from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4EC9B0"/>
          <w:sz w:val="21"/>
          <w:szCs w:val="21"/>
          <w:lang w:val="en-US"/>
        </w:rPr>
        <w:t>collections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4EC9B0"/>
          <w:sz w:val="21"/>
          <w:szCs w:val="21"/>
          <w:lang w:val="en-US"/>
        </w:rPr>
        <w:t>Counter</w:t>
      </w:r>
    </w:p>
    <w:p w14:paraId="3D4922A0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39C23588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5395B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5395B">
        <w:rPr>
          <w:rFonts w:ascii="Consolas" w:hAnsi="Consolas"/>
          <w:color w:val="DCDCAA"/>
          <w:sz w:val="21"/>
          <w:szCs w:val="21"/>
          <w:lang w:val="en-US"/>
        </w:rPr>
        <w:t>get_entropy_analysis</w:t>
      </w:r>
      <w:proofErr w:type="spellEnd"/>
      <w:r w:rsidRPr="0035395B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35395B">
        <w:rPr>
          <w:rFonts w:ascii="Consolas" w:hAnsi="Consolas"/>
          <w:color w:val="9CDCFE"/>
          <w:sz w:val="21"/>
          <w:szCs w:val="21"/>
          <w:lang w:val="en-US"/>
        </w:rPr>
        <w:t>file_name</w:t>
      </w:r>
      <w:proofErr w:type="spellEnd"/>
      <w:r w:rsidRPr="0035395B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6A8C8157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5395B">
        <w:rPr>
          <w:rFonts w:ascii="Consolas" w:hAnsi="Consolas"/>
          <w:color w:val="C586C0"/>
          <w:sz w:val="21"/>
          <w:szCs w:val="21"/>
          <w:lang w:val="en-US"/>
        </w:rPr>
        <w:t>try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2B4AC5C4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5395B">
        <w:rPr>
          <w:rFonts w:ascii="Consolas" w:hAnsi="Consolas"/>
          <w:color w:val="C586C0"/>
          <w:sz w:val="21"/>
          <w:szCs w:val="21"/>
          <w:lang w:val="en-US"/>
        </w:rPr>
        <w:t>with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35395B">
        <w:rPr>
          <w:rFonts w:ascii="Consolas" w:hAnsi="Consolas"/>
          <w:color w:val="DCDCAA"/>
          <w:sz w:val="21"/>
          <w:szCs w:val="21"/>
          <w:lang w:val="en-US"/>
        </w:rPr>
        <w:t>open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35395B">
        <w:rPr>
          <w:rFonts w:ascii="Consolas" w:hAnsi="Consolas"/>
          <w:color w:val="9CDCFE"/>
          <w:sz w:val="21"/>
          <w:szCs w:val="21"/>
          <w:lang w:val="en-US"/>
        </w:rPr>
        <w:t>file_name</w:t>
      </w:r>
      <w:proofErr w:type="spellEnd"/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5395B">
        <w:rPr>
          <w:rFonts w:ascii="Consolas" w:hAnsi="Consolas"/>
          <w:color w:val="CE9178"/>
          <w:sz w:val="21"/>
          <w:szCs w:val="21"/>
          <w:lang w:val="en-US"/>
        </w:rPr>
        <w:t>'r'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5395B">
        <w:rPr>
          <w:rFonts w:ascii="Consolas" w:hAnsi="Consolas"/>
          <w:color w:val="9CDCFE"/>
          <w:sz w:val="21"/>
          <w:szCs w:val="21"/>
          <w:lang w:val="en-US"/>
        </w:rPr>
        <w:t>encoding</w:t>
      </w:r>
      <w:r w:rsidRPr="0035395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5395B">
        <w:rPr>
          <w:rFonts w:ascii="Consolas" w:hAnsi="Consolas"/>
          <w:color w:val="CE9178"/>
          <w:sz w:val="21"/>
          <w:szCs w:val="21"/>
          <w:lang w:val="en-US"/>
        </w:rPr>
        <w:t>'cp1251'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5395B">
        <w:rPr>
          <w:rFonts w:ascii="Consolas" w:hAnsi="Consolas"/>
          <w:color w:val="C586C0"/>
          <w:sz w:val="21"/>
          <w:szCs w:val="21"/>
          <w:lang w:val="en-US"/>
        </w:rPr>
        <w:t>as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9CDCFE"/>
          <w:sz w:val="21"/>
          <w:szCs w:val="21"/>
          <w:lang w:val="en-US"/>
        </w:rPr>
        <w:t>f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6E91BDE7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35395B">
        <w:rPr>
          <w:rFonts w:ascii="Consolas" w:hAnsi="Consolas"/>
          <w:color w:val="9CDCFE"/>
          <w:sz w:val="21"/>
          <w:szCs w:val="21"/>
          <w:lang w:val="en-US"/>
        </w:rPr>
        <w:t>raw_text</w:t>
      </w:r>
      <w:proofErr w:type="spellEnd"/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35395B">
        <w:rPr>
          <w:rFonts w:ascii="Consolas" w:hAnsi="Consolas"/>
          <w:color w:val="9CDCFE"/>
          <w:sz w:val="21"/>
          <w:szCs w:val="21"/>
          <w:lang w:val="en-US"/>
        </w:rPr>
        <w:t>f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5395B">
        <w:rPr>
          <w:rFonts w:ascii="Consolas" w:hAnsi="Consolas"/>
          <w:color w:val="DCDCAA"/>
          <w:sz w:val="21"/>
          <w:szCs w:val="21"/>
          <w:lang w:val="en-US"/>
        </w:rPr>
        <w:t>read</w:t>
      </w:r>
      <w:proofErr w:type="spellEnd"/>
      <w:proofErr w:type="gramEnd"/>
      <w:r w:rsidRPr="0035395B">
        <w:rPr>
          <w:rFonts w:ascii="Consolas" w:hAnsi="Consolas"/>
          <w:color w:val="CCCCCC"/>
          <w:sz w:val="21"/>
          <w:szCs w:val="21"/>
          <w:lang w:val="en-US"/>
        </w:rPr>
        <w:t>()</w:t>
      </w:r>
    </w:p>
    <w:p w14:paraId="682F2E9E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5395B">
        <w:rPr>
          <w:rFonts w:ascii="Consolas" w:hAnsi="Consolas"/>
          <w:color w:val="C586C0"/>
          <w:sz w:val="21"/>
          <w:szCs w:val="21"/>
          <w:lang w:val="en-US"/>
        </w:rPr>
        <w:t>except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751C4C38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5395B">
        <w:rPr>
          <w:rFonts w:ascii="Consolas" w:hAnsi="Consolas"/>
          <w:color w:val="C586C0"/>
          <w:sz w:val="21"/>
          <w:szCs w:val="21"/>
          <w:lang w:val="en-US"/>
        </w:rPr>
        <w:t>with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35395B">
        <w:rPr>
          <w:rFonts w:ascii="Consolas" w:hAnsi="Consolas"/>
          <w:color w:val="DCDCAA"/>
          <w:sz w:val="21"/>
          <w:szCs w:val="21"/>
          <w:lang w:val="en-US"/>
        </w:rPr>
        <w:t>open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35395B">
        <w:rPr>
          <w:rFonts w:ascii="Consolas" w:hAnsi="Consolas"/>
          <w:color w:val="9CDCFE"/>
          <w:sz w:val="21"/>
          <w:szCs w:val="21"/>
          <w:lang w:val="en-US"/>
        </w:rPr>
        <w:t>file_name</w:t>
      </w:r>
      <w:proofErr w:type="spellEnd"/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5395B">
        <w:rPr>
          <w:rFonts w:ascii="Consolas" w:hAnsi="Consolas"/>
          <w:color w:val="CE9178"/>
          <w:sz w:val="21"/>
          <w:szCs w:val="21"/>
          <w:lang w:val="en-US"/>
        </w:rPr>
        <w:t>'r'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5395B">
        <w:rPr>
          <w:rFonts w:ascii="Consolas" w:hAnsi="Consolas"/>
          <w:color w:val="9CDCFE"/>
          <w:sz w:val="21"/>
          <w:szCs w:val="21"/>
          <w:lang w:val="en-US"/>
        </w:rPr>
        <w:t>encoding</w:t>
      </w:r>
      <w:r w:rsidRPr="0035395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5395B">
        <w:rPr>
          <w:rFonts w:ascii="Consolas" w:hAnsi="Consolas"/>
          <w:color w:val="CE9178"/>
          <w:sz w:val="21"/>
          <w:szCs w:val="21"/>
          <w:lang w:val="en-US"/>
        </w:rPr>
        <w:t>'utf-8'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5395B">
        <w:rPr>
          <w:rFonts w:ascii="Consolas" w:hAnsi="Consolas"/>
          <w:color w:val="C586C0"/>
          <w:sz w:val="21"/>
          <w:szCs w:val="21"/>
          <w:lang w:val="en-US"/>
        </w:rPr>
        <w:t>as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9CDCFE"/>
          <w:sz w:val="21"/>
          <w:szCs w:val="21"/>
          <w:lang w:val="en-US"/>
        </w:rPr>
        <w:t>f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59A504F7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35395B">
        <w:rPr>
          <w:rFonts w:ascii="Consolas" w:hAnsi="Consolas"/>
          <w:color w:val="9CDCFE"/>
          <w:sz w:val="21"/>
          <w:szCs w:val="21"/>
          <w:lang w:val="en-US"/>
        </w:rPr>
        <w:t>raw_text</w:t>
      </w:r>
      <w:proofErr w:type="spellEnd"/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35395B">
        <w:rPr>
          <w:rFonts w:ascii="Consolas" w:hAnsi="Consolas"/>
          <w:color w:val="9CDCFE"/>
          <w:sz w:val="21"/>
          <w:szCs w:val="21"/>
          <w:lang w:val="en-US"/>
        </w:rPr>
        <w:t>f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5395B">
        <w:rPr>
          <w:rFonts w:ascii="Consolas" w:hAnsi="Consolas"/>
          <w:color w:val="DCDCAA"/>
          <w:sz w:val="21"/>
          <w:szCs w:val="21"/>
          <w:lang w:val="en-US"/>
        </w:rPr>
        <w:t>read</w:t>
      </w:r>
      <w:proofErr w:type="spellEnd"/>
      <w:proofErr w:type="gramEnd"/>
      <w:r w:rsidRPr="0035395B">
        <w:rPr>
          <w:rFonts w:ascii="Consolas" w:hAnsi="Consolas"/>
          <w:color w:val="CCCCCC"/>
          <w:sz w:val="21"/>
          <w:szCs w:val="21"/>
          <w:lang w:val="en-US"/>
        </w:rPr>
        <w:t>()</w:t>
      </w:r>
    </w:p>
    <w:p w14:paraId="2ABC650D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187D7E17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5395B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5395B">
        <w:rPr>
          <w:rFonts w:ascii="Consolas" w:hAnsi="Consolas"/>
          <w:color w:val="9CDCFE"/>
          <w:sz w:val="21"/>
          <w:szCs w:val="21"/>
          <w:lang w:val="en-US"/>
        </w:rPr>
        <w:t>raw_</w:t>
      </w:r>
      <w:proofErr w:type="gramStart"/>
      <w:r w:rsidRPr="0035395B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5395B">
        <w:rPr>
          <w:rFonts w:ascii="Consolas" w:hAnsi="Consolas"/>
          <w:color w:val="DCDCAA"/>
          <w:sz w:val="21"/>
          <w:szCs w:val="21"/>
          <w:lang w:val="en-US"/>
        </w:rPr>
        <w:t>lower</w:t>
      </w:r>
      <w:proofErr w:type="spellEnd"/>
      <w:proofErr w:type="gramEnd"/>
      <w:r w:rsidRPr="0035395B">
        <w:rPr>
          <w:rFonts w:ascii="Consolas" w:hAnsi="Consolas"/>
          <w:color w:val="CCCCCC"/>
          <w:sz w:val="21"/>
          <w:szCs w:val="21"/>
          <w:lang w:val="en-US"/>
        </w:rPr>
        <w:t>()</w:t>
      </w:r>
    </w:p>
    <w:p w14:paraId="215AEE15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386C582C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5395B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35395B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5395B">
        <w:rPr>
          <w:rFonts w:ascii="Consolas" w:hAnsi="Consolas"/>
          <w:color w:val="DCDCAA"/>
          <w:sz w:val="21"/>
          <w:szCs w:val="21"/>
          <w:lang w:val="en-US"/>
        </w:rPr>
        <w:t>replace</w:t>
      </w:r>
      <w:proofErr w:type="spellEnd"/>
      <w:proofErr w:type="gramEnd"/>
      <w:r w:rsidRPr="0035395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5395B">
        <w:rPr>
          <w:rFonts w:ascii="Consolas" w:hAnsi="Consolas"/>
          <w:color w:val="CE9178"/>
          <w:sz w:val="21"/>
          <w:szCs w:val="21"/>
          <w:lang w:val="en-US"/>
        </w:rPr>
        <w:t>'ё'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5395B">
        <w:rPr>
          <w:rFonts w:ascii="Consolas" w:hAnsi="Consolas"/>
          <w:color w:val="CE9178"/>
          <w:sz w:val="21"/>
          <w:szCs w:val="21"/>
          <w:lang w:val="en-US"/>
        </w:rPr>
        <w:t>'е'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F7F60D5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5395B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35395B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5395B">
        <w:rPr>
          <w:rFonts w:ascii="Consolas" w:hAnsi="Consolas"/>
          <w:color w:val="DCDCAA"/>
          <w:sz w:val="21"/>
          <w:szCs w:val="21"/>
          <w:lang w:val="en-US"/>
        </w:rPr>
        <w:t>replace</w:t>
      </w:r>
      <w:proofErr w:type="spellEnd"/>
      <w:proofErr w:type="gramEnd"/>
      <w:r w:rsidRPr="0035395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5395B">
        <w:rPr>
          <w:rFonts w:ascii="Consolas" w:hAnsi="Consolas"/>
          <w:color w:val="CE9178"/>
          <w:sz w:val="21"/>
          <w:szCs w:val="21"/>
          <w:lang w:val="en-US"/>
        </w:rPr>
        <w:t>'ъ'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5395B">
        <w:rPr>
          <w:rFonts w:ascii="Consolas" w:hAnsi="Consolas"/>
          <w:color w:val="CE9178"/>
          <w:sz w:val="21"/>
          <w:szCs w:val="21"/>
          <w:lang w:val="en-US"/>
        </w:rPr>
        <w:t>'ь'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4B2A4D8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146AC7AA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35395B">
        <w:rPr>
          <w:rFonts w:ascii="Consolas" w:hAnsi="Consolas"/>
          <w:color w:val="9CDCFE"/>
          <w:sz w:val="21"/>
          <w:szCs w:val="21"/>
          <w:lang w:val="en-US"/>
        </w:rPr>
        <w:t>allowed_chars</w:t>
      </w:r>
      <w:proofErr w:type="spellEnd"/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35395B">
        <w:rPr>
          <w:rFonts w:ascii="Consolas" w:hAnsi="Consolas"/>
          <w:color w:val="CE9178"/>
          <w:sz w:val="21"/>
          <w:szCs w:val="21"/>
          <w:lang w:val="en-US"/>
        </w:rPr>
        <w:t>абвгдежзийклмнопрстуфхцчшщыьэюя</w:t>
      </w:r>
      <w:proofErr w:type="spellEnd"/>
      <w:r w:rsidRPr="0035395B">
        <w:rPr>
          <w:rFonts w:ascii="Consolas" w:hAnsi="Consolas"/>
          <w:color w:val="CE9178"/>
          <w:sz w:val="21"/>
          <w:szCs w:val="21"/>
          <w:lang w:val="en-US"/>
        </w:rPr>
        <w:t xml:space="preserve"> "</w:t>
      </w:r>
    </w:p>
    <w:p w14:paraId="5F7A8C63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35395B">
        <w:rPr>
          <w:rFonts w:ascii="Consolas" w:hAnsi="Consolas"/>
          <w:color w:val="9CDCFE"/>
          <w:sz w:val="21"/>
          <w:szCs w:val="21"/>
          <w:lang w:val="en-US"/>
        </w:rPr>
        <w:t>filtered_text</w:t>
      </w:r>
      <w:proofErr w:type="spellEnd"/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gramStart"/>
      <w:r w:rsidRPr="0035395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5395B">
        <w:rPr>
          <w:rFonts w:ascii="Consolas" w:hAnsi="Consolas"/>
          <w:color w:val="DCDCAA"/>
          <w:sz w:val="21"/>
          <w:szCs w:val="21"/>
          <w:lang w:val="en-US"/>
        </w:rPr>
        <w:t>join</w:t>
      </w:r>
      <w:proofErr w:type="gramEnd"/>
      <w:r w:rsidRPr="0035395B">
        <w:rPr>
          <w:rFonts w:ascii="Consolas" w:hAnsi="Consolas"/>
          <w:color w:val="CCCCCC"/>
          <w:sz w:val="21"/>
          <w:szCs w:val="21"/>
          <w:lang w:val="en-US"/>
        </w:rPr>
        <w:t>([</w:t>
      </w:r>
      <w:r w:rsidRPr="0035395B">
        <w:rPr>
          <w:rFonts w:ascii="Consolas" w:hAnsi="Consolas"/>
          <w:color w:val="9CDCFE"/>
          <w:sz w:val="21"/>
          <w:szCs w:val="21"/>
          <w:lang w:val="en-US"/>
        </w:rPr>
        <w:t>char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9CDCFE"/>
          <w:sz w:val="21"/>
          <w:szCs w:val="21"/>
          <w:lang w:val="en-US"/>
        </w:rPr>
        <w:t>char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9CDCFE"/>
          <w:sz w:val="21"/>
          <w:szCs w:val="21"/>
          <w:lang w:val="en-US"/>
        </w:rPr>
        <w:t>char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569CD6"/>
          <w:sz w:val="21"/>
          <w:szCs w:val="21"/>
          <w:lang w:val="en-US"/>
        </w:rPr>
        <w:t>in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5395B">
        <w:rPr>
          <w:rFonts w:ascii="Consolas" w:hAnsi="Consolas"/>
          <w:color w:val="9CDCFE"/>
          <w:sz w:val="21"/>
          <w:szCs w:val="21"/>
          <w:lang w:val="en-US"/>
        </w:rPr>
        <w:t>allowed_chars</w:t>
      </w:r>
      <w:proofErr w:type="spellEnd"/>
      <w:r w:rsidRPr="0035395B">
        <w:rPr>
          <w:rFonts w:ascii="Consolas" w:hAnsi="Consolas"/>
          <w:color w:val="CCCCCC"/>
          <w:sz w:val="21"/>
          <w:szCs w:val="21"/>
          <w:lang w:val="en-US"/>
        </w:rPr>
        <w:t>])</w:t>
      </w:r>
    </w:p>
    <w:p w14:paraId="7B68A4AD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78828492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35395B">
        <w:rPr>
          <w:rFonts w:ascii="Consolas" w:hAnsi="Consolas"/>
          <w:color w:val="9CDCFE"/>
          <w:sz w:val="21"/>
          <w:szCs w:val="21"/>
          <w:lang w:val="en-US"/>
        </w:rPr>
        <w:t>total_len</w:t>
      </w:r>
      <w:proofErr w:type="spellEnd"/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5395B">
        <w:rPr>
          <w:rFonts w:ascii="Consolas" w:hAnsi="Consolas"/>
          <w:color w:val="DCDCAA"/>
          <w:sz w:val="21"/>
          <w:szCs w:val="21"/>
          <w:lang w:val="en-US"/>
        </w:rPr>
        <w:t>len</w:t>
      </w:r>
      <w:proofErr w:type="spellEnd"/>
      <w:r w:rsidRPr="0035395B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35395B">
        <w:rPr>
          <w:rFonts w:ascii="Consolas" w:hAnsi="Consolas"/>
          <w:color w:val="9CDCFE"/>
          <w:sz w:val="21"/>
          <w:szCs w:val="21"/>
          <w:lang w:val="en-US"/>
        </w:rPr>
        <w:t>filtered_text</w:t>
      </w:r>
      <w:proofErr w:type="spellEnd"/>
      <w:r w:rsidRPr="0035395B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224BB77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5395B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35395B">
        <w:rPr>
          <w:rFonts w:ascii="Consolas" w:hAnsi="Consolas"/>
          <w:color w:val="CCCCCC"/>
          <w:sz w:val="21"/>
          <w:szCs w:val="21"/>
        </w:rPr>
        <w:t xml:space="preserve"> </w:t>
      </w:r>
      <w:r w:rsidRPr="0035395B">
        <w:rPr>
          <w:rFonts w:ascii="Consolas" w:hAnsi="Consolas"/>
          <w:color w:val="9CDCFE"/>
          <w:sz w:val="21"/>
          <w:szCs w:val="21"/>
          <w:lang w:val="en-US"/>
        </w:rPr>
        <w:t>total</w:t>
      </w:r>
      <w:r w:rsidRPr="0035395B">
        <w:rPr>
          <w:rFonts w:ascii="Consolas" w:hAnsi="Consolas"/>
          <w:color w:val="9CDCFE"/>
          <w:sz w:val="21"/>
          <w:szCs w:val="21"/>
        </w:rPr>
        <w:t>_</w:t>
      </w:r>
      <w:proofErr w:type="spellStart"/>
      <w:r w:rsidRPr="0035395B">
        <w:rPr>
          <w:rFonts w:ascii="Consolas" w:hAnsi="Consolas"/>
          <w:color w:val="9CDCFE"/>
          <w:sz w:val="21"/>
          <w:szCs w:val="21"/>
          <w:lang w:val="en-US"/>
        </w:rPr>
        <w:t>len</w:t>
      </w:r>
      <w:proofErr w:type="spellEnd"/>
      <w:r w:rsidRPr="0035395B">
        <w:rPr>
          <w:rFonts w:ascii="Consolas" w:hAnsi="Consolas"/>
          <w:color w:val="CCCCCC"/>
          <w:sz w:val="21"/>
          <w:szCs w:val="21"/>
        </w:rPr>
        <w:t xml:space="preserve"> </w:t>
      </w:r>
      <w:r w:rsidRPr="0035395B">
        <w:rPr>
          <w:rFonts w:ascii="Consolas" w:hAnsi="Consolas"/>
          <w:color w:val="D4D4D4"/>
          <w:sz w:val="21"/>
          <w:szCs w:val="21"/>
        </w:rPr>
        <w:t>==</w:t>
      </w:r>
      <w:r w:rsidRPr="0035395B">
        <w:rPr>
          <w:rFonts w:ascii="Consolas" w:hAnsi="Consolas"/>
          <w:color w:val="CCCCCC"/>
          <w:sz w:val="21"/>
          <w:szCs w:val="21"/>
        </w:rPr>
        <w:t xml:space="preserve"> </w:t>
      </w:r>
      <w:r w:rsidRPr="0035395B">
        <w:rPr>
          <w:rFonts w:ascii="Consolas" w:hAnsi="Consolas"/>
          <w:color w:val="B5CEA8"/>
          <w:sz w:val="21"/>
          <w:szCs w:val="21"/>
        </w:rPr>
        <w:t>0</w:t>
      </w:r>
      <w:r w:rsidRPr="0035395B">
        <w:rPr>
          <w:rFonts w:ascii="Consolas" w:hAnsi="Consolas"/>
          <w:color w:val="CCCCCC"/>
          <w:sz w:val="21"/>
          <w:szCs w:val="21"/>
        </w:rPr>
        <w:t>:</w:t>
      </w:r>
    </w:p>
    <w:p w14:paraId="1638A9C3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5395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35395B">
        <w:rPr>
          <w:rFonts w:ascii="Consolas" w:hAnsi="Consolas"/>
          <w:color w:val="CCCCCC"/>
          <w:sz w:val="21"/>
          <w:szCs w:val="21"/>
        </w:rPr>
        <w:t xml:space="preserve"> 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35395B">
        <w:rPr>
          <w:rFonts w:ascii="Consolas" w:hAnsi="Consolas"/>
          <w:color w:val="CCCCCC"/>
          <w:sz w:val="21"/>
          <w:szCs w:val="21"/>
        </w:rPr>
        <w:t xml:space="preserve"> 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35395B">
        <w:rPr>
          <w:rFonts w:ascii="Consolas" w:hAnsi="Consolas"/>
          <w:color w:val="CCCCCC"/>
          <w:sz w:val="21"/>
          <w:szCs w:val="21"/>
        </w:rPr>
        <w:t xml:space="preserve"> 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35395B">
        <w:rPr>
          <w:rFonts w:ascii="Consolas" w:hAnsi="Consolas"/>
          <w:color w:val="CCCCCC"/>
          <w:sz w:val="21"/>
          <w:szCs w:val="21"/>
        </w:rPr>
        <w:t xml:space="preserve"> </w:t>
      </w:r>
      <w:r w:rsidRPr="0035395B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35395B">
        <w:rPr>
          <w:rFonts w:ascii="Consolas" w:hAnsi="Consolas"/>
          <w:color w:val="CCCCCC"/>
          <w:sz w:val="21"/>
          <w:szCs w:val="21"/>
        </w:rPr>
        <w:t xml:space="preserve"> </w:t>
      </w:r>
      <w:r w:rsidRPr="0035395B">
        <w:rPr>
          <w:rFonts w:ascii="Consolas" w:hAnsi="Consolas"/>
          <w:color w:val="CE9178"/>
          <w:sz w:val="21"/>
          <w:szCs w:val="21"/>
        </w:rPr>
        <w:t>"Файл пуст или не содержит русских букв."</w:t>
      </w:r>
    </w:p>
    <w:p w14:paraId="16D5560A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</w:p>
    <w:p w14:paraId="115279F4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5395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35395B">
        <w:rPr>
          <w:rFonts w:ascii="Consolas" w:hAnsi="Consolas"/>
          <w:color w:val="CCCCCC"/>
          <w:sz w:val="21"/>
          <w:szCs w:val="21"/>
        </w:rPr>
        <w:t xml:space="preserve"> 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35395B">
        <w:rPr>
          <w:rFonts w:ascii="Consolas" w:hAnsi="Consolas"/>
          <w:color w:val="CCCCCC"/>
          <w:sz w:val="21"/>
          <w:szCs w:val="21"/>
        </w:rPr>
        <w:t xml:space="preserve"> </w:t>
      </w:r>
      <w:r w:rsidRPr="0035395B">
        <w:rPr>
          <w:rFonts w:ascii="Consolas" w:hAnsi="Consolas"/>
          <w:color w:val="6A9955"/>
          <w:sz w:val="21"/>
          <w:szCs w:val="21"/>
          <w:lang w:val="en-US"/>
        </w:rPr>
        <w:t xml:space="preserve"># 3. </w:t>
      </w:r>
      <w:proofErr w:type="spellStart"/>
      <w:r w:rsidRPr="0035395B">
        <w:rPr>
          <w:rFonts w:ascii="Consolas" w:hAnsi="Consolas"/>
          <w:color w:val="6A9955"/>
          <w:sz w:val="21"/>
          <w:szCs w:val="21"/>
          <w:lang w:val="en-US"/>
        </w:rPr>
        <w:t>Подсчет</w:t>
      </w:r>
      <w:proofErr w:type="spellEnd"/>
      <w:r w:rsidRPr="0035395B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35395B">
        <w:rPr>
          <w:rFonts w:ascii="Consolas" w:hAnsi="Consolas"/>
          <w:color w:val="6A9955"/>
          <w:sz w:val="21"/>
          <w:szCs w:val="21"/>
          <w:lang w:val="en-US"/>
        </w:rPr>
        <w:t>частот</w:t>
      </w:r>
      <w:proofErr w:type="spellEnd"/>
    </w:p>
    <w:p w14:paraId="241D4196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5395B">
        <w:rPr>
          <w:rFonts w:ascii="Consolas" w:hAnsi="Consolas"/>
          <w:color w:val="9CDCFE"/>
          <w:sz w:val="21"/>
          <w:szCs w:val="21"/>
          <w:lang w:val="en-US"/>
        </w:rPr>
        <w:t>counts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4EC9B0"/>
          <w:sz w:val="21"/>
          <w:szCs w:val="21"/>
          <w:lang w:val="en-US"/>
        </w:rPr>
        <w:t>Counter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35395B">
        <w:rPr>
          <w:rFonts w:ascii="Consolas" w:hAnsi="Consolas"/>
          <w:color w:val="9CDCFE"/>
          <w:sz w:val="21"/>
          <w:szCs w:val="21"/>
          <w:lang w:val="en-US"/>
        </w:rPr>
        <w:t>filtered_text</w:t>
      </w:r>
      <w:proofErr w:type="spellEnd"/>
      <w:r w:rsidRPr="0035395B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169D6F6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24684913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5395B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5395B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35395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5395B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35395B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35395B">
        <w:rPr>
          <w:rFonts w:ascii="Consolas" w:hAnsi="Consolas"/>
          <w:color w:val="CE9178"/>
          <w:sz w:val="21"/>
          <w:szCs w:val="21"/>
          <w:lang w:val="en-US"/>
        </w:rPr>
        <w:t>Символ</w:t>
      </w:r>
      <w:proofErr w:type="spellEnd"/>
      <w:r w:rsidRPr="0035395B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35395B">
        <w:rPr>
          <w:rFonts w:ascii="Consolas" w:hAnsi="Consolas"/>
          <w:color w:val="569CD6"/>
          <w:sz w:val="21"/>
          <w:szCs w:val="21"/>
          <w:lang w:val="en-US"/>
        </w:rPr>
        <w:t>:&lt;10}</w:t>
      </w:r>
      <w:r w:rsidRPr="0035395B">
        <w:rPr>
          <w:rFonts w:ascii="Consolas" w:hAnsi="Consolas"/>
          <w:color w:val="CE9178"/>
          <w:sz w:val="21"/>
          <w:szCs w:val="21"/>
          <w:lang w:val="en-US"/>
        </w:rPr>
        <w:t xml:space="preserve"> | </w:t>
      </w:r>
      <w:r w:rsidRPr="0035395B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35395B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35395B">
        <w:rPr>
          <w:rFonts w:ascii="Consolas" w:hAnsi="Consolas"/>
          <w:color w:val="CE9178"/>
          <w:sz w:val="21"/>
          <w:szCs w:val="21"/>
          <w:lang w:val="en-US"/>
        </w:rPr>
        <w:t>Кол-во</w:t>
      </w:r>
      <w:proofErr w:type="spellEnd"/>
      <w:r w:rsidRPr="0035395B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35395B">
        <w:rPr>
          <w:rFonts w:ascii="Consolas" w:hAnsi="Consolas"/>
          <w:color w:val="569CD6"/>
          <w:sz w:val="21"/>
          <w:szCs w:val="21"/>
          <w:lang w:val="en-US"/>
        </w:rPr>
        <w:t>:&lt;8}</w:t>
      </w:r>
      <w:r w:rsidRPr="0035395B">
        <w:rPr>
          <w:rFonts w:ascii="Consolas" w:hAnsi="Consolas"/>
          <w:color w:val="CE9178"/>
          <w:sz w:val="21"/>
          <w:szCs w:val="21"/>
          <w:lang w:val="en-US"/>
        </w:rPr>
        <w:t xml:space="preserve"> | </w:t>
      </w:r>
      <w:r w:rsidRPr="0035395B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35395B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35395B">
        <w:rPr>
          <w:rFonts w:ascii="Consolas" w:hAnsi="Consolas"/>
          <w:color w:val="CE9178"/>
          <w:sz w:val="21"/>
          <w:szCs w:val="21"/>
          <w:lang w:val="en-US"/>
        </w:rPr>
        <w:t>Вероятность</w:t>
      </w:r>
      <w:proofErr w:type="spellEnd"/>
      <w:r w:rsidRPr="0035395B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35395B">
        <w:rPr>
          <w:rFonts w:ascii="Consolas" w:hAnsi="Consolas"/>
          <w:color w:val="569CD6"/>
          <w:sz w:val="21"/>
          <w:szCs w:val="21"/>
          <w:lang w:val="en-US"/>
        </w:rPr>
        <w:t>:&lt;12}</w:t>
      </w:r>
      <w:r w:rsidRPr="0035395B">
        <w:rPr>
          <w:rFonts w:ascii="Consolas" w:hAnsi="Consolas"/>
          <w:color w:val="CE9178"/>
          <w:sz w:val="21"/>
          <w:szCs w:val="21"/>
          <w:lang w:val="en-US"/>
        </w:rPr>
        <w:t xml:space="preserve"> | </w:t>
      </w:r>
      <w:r w:rsidRPr="0035395B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35395B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35395B">
        <w:rPr>
          <w:rFonts w:ascii="Consolas" w:hAnsi="Consolas"/>
          <w:color w:val="CE9178"/>
          <w:sz w:val="21"/>
          <w:szCs w:val="21"/>
          <w:lang w:val="en-US"/>
        </w:rPr>
        <w:t>Вклад</w:t>
      </w:r>
      <w:proofErr w:type="spellEnd"/>
      <w:r w:rsidRPr="0035395B">
        <w:rPr>
          <w:rFonts w:ascii="Consolas" w:hAnsi="Consolas"/>
          <w:color w:val="CE9178"/>
          <w:sz w:val="21"/>
          <w:szCs w:val="21"/>
          <w:lang w:val="en-US"/>
        </w:rPr>
        <w:t xml:space="preserve"> в H'</w:t>
      </w:r>
      <w:r w:rsidRPr="0035395B">
        <w:rPr>
          <w:rFonts w:ascii="Consolas" w:hAnsi="Consolas"/>
          <w:color w:val="569CD6"/>
          <w:sz w:val="21"/>
          <w:szCs w:val="21"/>
          <w:lang w:val="en-US"/>
        </w:rPr>
        <w:t>:&lt;10}</w:t>
      </w:r>
      <w:r w:rsidRPr="0035395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FC83019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35395B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35395B">
        <w:rPr>
          <w:rFonts w:ascii="Consolas" w:hAnsi="Consolas"/>
          <w:color w:val="CE9178"/>
          <w:sz w:val="21"/>
          <w:szCs w:val="21"/>
          <w:lang w:val="en-US"/>
        </w:rPr>
        <w:t>"-"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B5CEA8"/>
          <w:sz w:val="21"/>
          <w:szCs w:val="21"/>
          <w:lang w:val="en-US"/>
        </w:rPr>
        <w:t>50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DEA12E3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27E36635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35395B">
        <w:rPr>
          <w:rFonts w:ascii="Consolas" w:hAnsi="Consolas"/>
          <w:color w:val="9CDCFE"/>
          <w:sz w:val="21"/>
          <w:szCs w:val="21"/>
          <w:lang w:val="en-US"/>
        </w:rPr>
        <w:t>total_entropy</w:t>
      </w:r>
      <w:proofErr w:type="spellEnd"/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59D4CDA1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5395B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proofErr w:type="spellStart"/>
      <w:r w:rsidRPr="0035395B">
        <w:rPr>
          <w:rFonts w:ascii="Consolas" w:hAnsi="Consolas"/>
          <w:color w:val="6A9955"/>
          <w:sz w:val="21"/>
          <w:szCs w:val="21"/>
          <w:lang w:val="en-US"/>
        </w:rPr>
        <w:t>Сортировка</w:t>
      </w:r>
      <w:proofErr w:type="spellEnd"/>
      <w:r w:rsidRPr="0035395B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35395B">
        <w:rPr>
          <w:rFonts w:ascii="Consolas" w:hAnsi="Consolas"/>
          <w:color w:val="6A9955"/>
          <w:sz w:val="21"/>
          <w:szCs w:val="21"/>
          <w:lang w:val="en-US"/>
        </w:rPr>
        <w:t>по</w:t>
      </w:r>
      <w:proofErr w:type="spellEnd"/>
      <w:r w:rsidRPr="0035395B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35395B">
        <w:rPr>
          <w:rFonts w:ascii="Consolas" w:hAnsi="Consolas"/>
          <w:color w:val="6A9955"/>
          <w:sz w:val="21"/>
          <w:szCs w:val="21"/>
          <w:lang w:val="en-US"/>
        </w:rPr>
        <w:t>алфавиту</w:t>
      </w:r>
      <w:proofErr w:type="spellEnd"/>
    </w:p>
    <w:p w14:paraId="53E1732D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5395B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9CDCFE"/>
          <w:sz w:val="21"/>
          <w:szCs w:val="21"/>
          <w:lang w:val="en-US"/>
        </w:rPr>
        <w:t>char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DCDCAA"/>
          <w:sz w:val="21"/>
          <w:szCs w:val="21"/>
          <w:lang w:val="en-US"/>
        </w:rPr>
        <w:t>sorted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Start"/>
      <w:r w:rsidRPr="0035395B">
        <w:rPr>
          <w:rFonts w:ascii="Consolas" w:hAnsi="Consolas"/>
          <w:color w:val="9CDCFE"/>
          <w:sz w:val="21"/>
          <w:szCs w:val="21"/>
          <w:lang w:val="en-US"/>
        </w:rPr>
        <w:t>counts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5395B">
        <w:rPr>
          <w:rFonts w:ascii="Consolas" w:hAnsi="Consolas"/>
          <w:color w:val="DCDCAA"/>
          <w:sz w:val="21"/>
          <w:szCs w:val="21"/>
          <w:lang w:val="en-US"/>
        </w:rPr>
        <w:t>keys</w:t>
      </w:r>
      <w:proofErr w:type="spellEnd"/>
      <w:proofErr w:type="gramEnd"/>
      <w:r w:rsidRPr="0035395B">
        <w:rPr>
          <w:rFonts w:ascii="Consolas" w:hAnsi="Consolas"/>
          <w:color w:val="CCCCCC"/>
          <w:sz w:val="21"/>
          <w:szCs w:val="21"/>
          <w:lang w:val="en-US"/>
        </w:rPr>
        <w:t>()):</w:t>
      </w:r>
    </w:p>
    <w:p w14:paraId="0B0C6F73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5395B">
        <w:rPr>
          <w:rFonts w:ascii="Consolas" w:hAnsi="Consolas"/>
          <w:color w:val="9CDCFE"/>
          <w:sz w:val="21"/>
          <w:szCs w:val="21"/>
          <w:lang w:val="en-US"/>
        </w:rPr>
        <w:t>count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9CDCFE"/>
          <w:sz w:val="21"/>
          <w:szCs w:val="21"/>
          <w:lang w:val="en-US"/>
        </w:rPr>
        <w:t>counts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35395B">
        <w:rPr>
          <w:rFonts w:ascii="Consolas" w:hAnsi="Consolas"/>
          <w:color w:val="9CDCFE"/>
          <w:sz w:val="21"/>
          <w:szCs w:val="21"/>
          <w:lang w:val="en-US"/>
        </w:rPr>
        <w:t>char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771C4A0B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5395B">
        <w:rPr>
          <w:rFonts w:ascii="Consolas" w:hAnsi="Consolas"/>
          <w:color w:val="9CDCFE"/>
          <w:sz w:val="21"/>
          <w:szCs w:val="21"/>
          <w:lang w:val="en-US"/>
        </w:rPr>
        <w:t>p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9CDCFE"/>
          <w:sz w:val="21"/>
          <w:szCs w:val="21"/>
          <w:lang w:val="en-US"/>
        </w:rPr>
        <w:t>count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5395B">
        <w:rPr>
          <w:rFonts w:ascii="Consolas" w:hAnsi="Consolas"/>
          <w:color w:val="9CDCFE"/>
          <w:sz w:val="21"/>
          <w:szCs w:val="21"/>
          <w:lang w:val="en-US"/>
        </w:rPr>
        <w:t>total_len</w:t>
      </w:r>
      <w:proofErr w:type="spellEnd"/>
    </w:p>
    <w:p w14:paraId="13517BD7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35395B">
        <w:rPr>
          <w:rFonts w:ascii="Consolas" w:hAnsi="Consolas"/>
          <w:color w:val="9CDCFE"/>
          <w:sz w:val="21"/>
          <w:szCs w:val="21"/>
          <w:lang w:val="en-US"/>
        </w:rPr>
        <w:t>h_i</w:t>
      </w:r>
      <w:proofErr w:type="spellEnd"/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5395B">
        <w:rPr>
          <w:rFonts w:ascii="Consolas" w:hAnsi="Consolas"/>
          <w:color w:val="9CDCFE"/>
          <w:sz w:val="21"/>
          <w:szCs w:val="21"/>
          <w:lang w:val="en-US"/>
        </w:rPr>
        <w:t>p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4EC9B0"/>
          <w:sz w:val="21"/>
          <w:szCs w:val="21"/>
          <w:lang w:val="en-US"/>
        </w:rPr>
        <w:t>math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5395B">
        <w:rPr>
          <w:rFonts w:ascii="Consolas" w:hAnsi="Consolas"/>
          <w:color w:val="DCDCAA"/>
          <w:sz w:val="21"/>
          <w:szCs w:val="21"/>
          <w:lang w:val="en-US"/>
        </w:rPr>
        <w:t>log2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5395B">
        <w:rPr>
          <w:rFonts w:ascii="Consolas" w:hAnsi="Consolas"/>
          <w:color w:val="9CDCFE"/>
          <w:sz w:val="21"/>
          <w:szCs w:val="21"/>
          <w:lang w:val="en-US"/>
        </w:rPr>
        <w:t>p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380893B0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5395B">
        <w:rPr>
          <w:rFonts w:ascii="Consolas" w:hAnsi="Consolas"/>
          <w:color w:val="9CDCFE"/>
          <w:sz w:val="21"/>
          <w:szCs w:val="21"/>
          <w:lang w:val="en-US"/>
        </w:rPr>
        <w:t>total</w:t>
      </w:r>
      <w:r w:rsidRPr="0035395B">
        <w:rPr>
          <w:rFonts w:ascii="Consolas" w:hAnsi="Consolas"/>
          <w:color w:val="9CDCFE"/>
          <w:sz w:val="21"/>
          <w:szCs w:val="21"/>
        </w:rPr>
        <w:t>_</w:t>
      </w:r>
      <w:r w:rsidRPr="0035395B">
        <w:rPr>
          <w:rFonts w:ascii="Consolas" w:hAnsi="Consolas"/>
          <w:color w:val="9CDCFE"/>
          <w:sz w:val="21"/>
          <w:szCs w:val="21"/>
          <w:lang w:val="en-US"/>
        </w:rPr>
        <w:t>entropy</w:t>
      </w:r>
      <w:r w:rsidRPr="0035395B">
        <w:rPr>
          <w:rFonts w:ascii="Consolas" w:hAnsi="Consolas"/>
          <w:color w:val="CCCCCC"/>
          <w:sz w:val="21"/>
          <w:szCs w:val="21"/>
        </w:rPr>
        <w:t xml:space="preserve"> </w:t>
      </w:r>
      <w:r w:rsidRPr="0035395B">
        <w:rPr>
          <w:rFonts w:ascii="Consolas" w:hAnsi="Consolas"/>
          <w:color w:val="D4D4D4"/>
          <w:sz w:val="21"/>
          <w:szCs w:val="21"/>
        </w:rPr>
        <w:t>+=</w:t>
      </w:r>
      <w:r w:rsidRPr="0035395B">
        <w:rPr>
          <w:rFonts w:ascii="Consolas" w:hAnsi="Consolas"/>
          <w:color w:val="CCCCCC"/>
          <w:sz w:val="21"/>
          <w:szCs w:val="21"/>
        </w:rPr>
        <w:t xml:space="preserve"> </w:t>
      </w:r>
      <w:r w:rsidRPr="0035395B">
        <w:rPr>
          <w:rFonts w:ascii="Consolas" w:hAnsi="Consolas"/>
          <w:color w:val="9CDCFE"/>
          <w:sz w:val="21"/>
          <w:szCs w:val="21"/>
          <w:lang w:val="en-US"/>
        </w:rPr>
        <w:t>h</w:t>
      </w:r>
      <w:r w:rsidRPr="0035395B">
        <w:rPr>
          <w:rFonts w:ascii="Consolas" w:hAnsi="Consolas"/>
          <w:color w:val="9CDCFE"/>
          <w:sz w:val="21"/>
          <w:szCs w:val="21"/>
        </w:rPr>
        <w:t>_</w:t>
      </w:r>
      <w:proofErr w:type="spellStart"/>
      <w:r w:rsidRPr="0035395B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</w:p>
    <w:p w14:paraId="3C16A3B3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5395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35395B">
        <w:rPr>
          <w:rFonts w:ascii="Consolas" w:hAnsi="Consolas"/>
          <w:color w:val="CCCCCC"/>
          <w:sz w:val="21"/>
          <w:szCs w:val="21"/>
        </w:rPr>
        <w:t xml:space="preserve"> 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35395B">
        <w:rPr>
          <w:rFonts w:ascii="Consolas" w:hAnsi="Consolas"/>
          <w:color w:val="CCCCCC"/>
          <w:sz w:val="21"/>
          <w:szCs w:val="21"/>
        </w:rPr>
        <w:t xml:space="preserve"> 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35395B">
        <w:rPr>
          <w:rFonts w:ascii="Consolas" w:hAnsi="Consolas"/>
          <w:color w:val="CCCCCC"/>
          <w:sz w:val="21"/>
          <w:szCs w:val="21"/>
        </w:rPr>
        <w:t xml:space="preserve"> 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35395B">
        <w:rPr>
          <w:rFonts w:ascii="Consolas" w:hAnsi="Consolas"/>
          <w:color w:val="CCCCCC"/>
          <w:sz w:val="21"/>
          <w:szCs w:val="21"/>
        </w:rPr>
        <w:t xml:space="preserve"> </w:t>
      </w:r>
    </w:p>
    <w:p w14:paraId="4B92DEEC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5395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35395B">
        <w:rPr>
          <w:rFonts w:ascii="Consolas" w:hAnsi="Consolas"/>
          <w:color w:val="CCCCCC"/>
          <w:sz w:val="21"/>
          <w:szCs w:val="21"/>
        </w:rPr>
        <w:t xml:space="preserve"> 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35395B">
        <w:rPr>
          <w:rFonts w:ascii="Consolas" w:hAnsi="Consolas"/>
          <w:color w:val="CCCCCC"/>
          <w:sz w:val="21"/>
          <w:szCs w:val="21"/>
        </w:rPr>
        <w:t xml:space="preserve"> 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35395B">
        <w:rPr>
          <w:rFonts w:ascii="Consolas" w:hAnsi="Consolas"/>
          <w:color w:val="CCCCCC"/>
          <w:sz w:val="21"/>
          <w:szCs w:val="21"/>
        </w:rPr>
        <w:t xml:space="preserve"> 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35395B">
        <w:rPr>
          <w:rFonts w:ascii="Consolas" w:hAnsi="Consolas"/>
          <w:color w:val="CCCCCC"/>
          <w:sz w:val="21"/>
          <w:szCs w:val="21"/>
        </w:rPr>
        <w:t xml:space="preserve"> </w:t>
      </w:r>
      <w:r w:rsidRPr="0035395B">
        <w:rPr>
          <w:rFonts w:ascii="Consolas" w:hAnsi="Consolas"/>
          <w:color w:val="6A9955"/>
          <w:sz w:val="21"/>
          <w:szCs w:val="21"/>
        </w:rPr>
        <w:t># Отображение символа</w:t>
      </w:r>
    </w:p>
    <w:p w14:paraId="5C7ED5DB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5395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35395B">
        <w:rPr>
          <w:rFonts w:ascii="Consolas" w:hAnsi="Consolas"/>
          <w:color w:val="CCCCCC"/>
          <w:sz w:val="21"/>
          <w:szCs w:val="21"/>
        </w:rPr>
        <w:t xml:space="preserve"> 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35395B">
        <w:rPr>
          <w:rFonts w:ascii="Consolas" w:hAnsi="Consolas"/>
          <w:color w:val="CCCCCC"/>
          <w:sz w:val="21"/>
          <w:szCs w:val="21"/>
        </w:rPr>
        <w:t xml:space="preserve"> 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35395B">
        <w:rPr>
          <w:rFonts w:ascii="Consolas" w:hAnsi="Consolas"/>
          <w:color w:val="CCCCCC"/>
          <w:sz w:val="21"/>
          <w:szCs w:val="21"/>
        </w:rPr>
        <w:t xml:space="preserve"> 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35395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35395B">
        <w:rPr>
          <w:rFonts w:ascii="Consolas" w:hAnsi="Consolas"/>
          <w:color w:val="9CDCFE"/>
          <w:sz w:val="21"/>
          <w:szCs w:val="21"/>
          <w:lang w:val="en-US"/>
        </w:rPr>
        <w:t>char_display</w:t>
      </w:r>
      <w:proofErr w:type="spellEnd"/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5395B">
        <w:rPr>
          <w:rFonts w:ascii="Consolas" w:hAnsi="Consolas"/>
          <w:color w:val="DCDCAA"/>
          <w:sz w:val="21"/>
          <w:szCs w:val="21"/>
          <w:lang w:val="en-US"/>
        </w:rPr>
        <w:t>repr</w:t>
      </w:r>
      <w:proofErr w:type="spellEnd"/>
      <w:r w:rsidRPr="0035395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5395B">
        <w:rPr>
          <w:rFonts w:ascii="Consolas" w:hAnsi="Consolas"/>
          <w:color w:val="9CDCFE"/>
          <w:sz w:val="21"/>
          <w:szCs w:val="21"/>
          <w:lang w:val="en-US"/>
        </w:rPr>
        <w:t>char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5395B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35395B">
        <w:rPr>
          <w:rFonts w:ascii="Consolas" w:hAnsi="Consolas"/>
          <w:color w:val="9CDCFE"/>
          <w:sz w:val="21"/>
          <w:szCs w:val="21"/>
          <w:lang w:val="en-US"/>
        </w:rPr>
        <w:t>char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gramEnd"/>
      <w:r w:rsidRPr="0035395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CE9178"/>
          <w:sz w:val="21"/>
          <w:szCs w:val="21"/>
          <w:lang w:val="en-US"/>
        </w:rPr>
        <w:t>" "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CE9178"/>
          <w:sz w:val="21"/>
          <w:szCs w:val="21"/>
          <w:lang w:val="en-US"/>
        </w:rPr>
        <w:t>"'</w:t>
      </w:r>
      <w:proofErr w:type="spellStart"/>
      <w:r w:rsidRPr="0035395B">
        <w:rPr>
          <w:rFonts w:ascii="Consolas" w:hAnsi="Consolas"/>
          <w:color w:val="CE9178"/>
          <w:sz w:val="21"/>
          <w:szCs w:val="21"/>
          <w:lang w:val="en-US"/>
        </w:rPr>
        <w:t>Пробел</w:t>
      </w:r>
      <w:proofErr w:type="spellEnd"/>
      <w:r w:rsidRPr="0035395B">
        <w:rPr>
          <w:rFonts w:ascii="Consolas" w:hAnsi="Consolas"/>
          <w:color w:val="CE9178"/>
          <w:sz w:val="21"/>
          <w:szCs w:val="21"/>
          <w:lang w:val="en-US"/>
        </w:rPr>
        <w:t>'"</w:t>
      </w:r>
    </w:p>
    <w:p w14:paraId="08DF0F66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5395B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5395B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35395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5395B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r w:rsidRPr="0035395B">
        <w:rPr>
          <w:rFonts w:ascii="Consolas" w:hAnsi="Consolas"/>
          <w:color w:val="9CDCFE"/>
          <w:sz w:val="21"/>
          <w:szCs w:val="21"/>
          <w:lang w:val="en-US"/>
        </w:rPr>
        <w:t>char_display</w:t>
      </w:r>
      <w:proofErr w:type="spellEnd"/>
      <w:r w:rsidRPr="0035395B">
        <w:rPr>
          <w:rFonts w:ascii="Consolas" w:hAnsi="Consolas"/>
          <w:color w:val="569CD6"/>
          <w:sz w:val="21"/>
          <w:szCs w:val="21"/>
          <w:lang w:val="en-US"/>
        </w:rPr>
        <w:t>:&lt;10}</w:t>
      </w:r>
      <w:r w:rsidRPr="0035395B">
        <w:rPr>
          <w:rFonts w:ascii="Consolas" w:hAnsi="Consolas"/>
          <w:color w:val="CE9178"/>
          <w:sz w:val="21"/>
          <w:szCs w:val="21"/>
          <w:lang w:val="en-US"/>
        </w:rPr>
        <w:t xml:space="preserve"> | </w:t>
      </w:r>
      <w:r w:rsidRPr="0035395B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35395B">
        <w:rPr>
          <w:rFonts w:ascii="Consolas" w:hAnsi="Consolas"/>
          <w:color w:val="9CDCFE"/>
          <w:sz w:val="21"/>
          <w:szCs w:val="21"/>
          <w:lang w:val="en-US"/>
        </w:rPr>
        <w:t>count</w:t>
      </w:r>
      <w:r w:rsidRPr="0035395B">
        <w:rPr>
          <w:rFonts w:ascii="Consolas" w:hAnsi="Consolas"/>
          <w:color w:val="569CD6"/>
          <w:sz w:val="21"/>
          <w:szCs w:val="21"/>
          <w:lang w:val="en-US"/>
        </w:rPr>
        <w:t>:&lt;8}</w:t>
      </w:r>
      <w:r w:rsidRPr="0035395B">
        <w:rPr>
          <w:rFonts w:ascii="Consolas" w:hAnsi="Consolas"/>
          <w:color w:val="CE9178"/>
          <w:sz w:val="21"/>
          <w:szCs w:val="21"/>
          <w:lang w:val="en-US"/>
        </w:rPr>
        <w:t xml:space="preserve"> | </w:t>
      </w:r>
      <w:r w:rsidRPr="0035395B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35395B">
        <w:rPr>
          <w:rFonts w:ascii="Consolas" w:hAnsi="Consolas"/>
          <w:color w:val="9CDCFE"/>
          <w:sz w:val="21"/>
          <w:szCs w:val="21"/>
          <w:lang w:val="en-US"/>
        </w:rPr>
        <w:t>p</w:t>
      </w:r>
      <w:r w:rsidRPr="0035395B">
        <w:rPr>
          <w:rFonts w:ascii="Consolas" w:hAnsi="Consolas"/>
          <w:color w:val="569CD6"/>
          <w:sz w:val="21"/>
          <w:szCs w:val="21"/>
          <w:lang w:val="en-US"/>
        </w:rPr>
        <w:t>:.6</w:t>
      </w:r>
      <w:proofErr w:type="gramStart"/>
      <w:r w:rsidRPr="0035395B">
        <w:rPr>
          <w:rFonts w:ascii="Consolas" w:hAnsi="Consolas"/>
          <w:color w:val="569CD6"/>
          <w:sz w:val="21"/>
          <w:szCs w:val="21"/>
          <w:lang w:val="en-US"/>
        </w:rPr>
        <w:t>f}</w:t>
      </w:r>
      <w:r w:rsidRPr="0035395B">
        <w:rPr>
          <w:rFonts w:ascii="Consolas" w:hAnsi="Consolas"/>
          <w:color w:val="CE9178"/>
          <w:sz w:val="21"/>
          <w:szCs w:val="21"/>
          <w:lang w:val="en-US"/>
        </w:rPr>
        <w:t xml:space="preserve">   </w:t>
      </w:r>
      <w:proofErr w:type="gramEnd"/>
      <w:r w:rsidRPr="0035395B">
        <w:rPr>
          <w:rFonts w:ascii="Consolas" w:hAnsi="Consolas"/>
          <w:color w:val="CE9178"/>
          <w:sz w:val="21"/>
          <w:szCs w:val="21"/>
          <w:lang w:val="en-US"/>
        </w:rPr>
        <w:t xml:space="preserve">  | </w:t>
      </w:r>
      <w:r w:rsidRPr="0035395B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35395B">
        <w:rPr>
          <w:rFonts w:ascii="Consolas" w:hAnsi="Consolas"/>
          <w:color w:val="9CDCFE"/>
          <w:sz w:val="21"/>
          <w:szCs w:val="21"/>
          <w:lang w:val="en-US"/>
        </w:rPr>
        <w:t>h_i</w:t>
      </w:r>
      <w:r w:rsidRPr="0035395B">
        <w:rPr>
          <w:rFonts w:ascii="Consolas" w:hAnsi="Consolas"/>
          <w:color w:val="569CD6"/>
          <w:sz w:val="21"/>
          <w:szCs w:val="21"/>
          <w:lang w:val="en-US"/>
        </w:rPr>
        <w:t>:.4f}</w:t>
      </w:r>
      <w:r w:rsidRPr="0035395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05E718D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72372295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35395B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35395B">
        <w:rPr>
          <w:rFonts w:ascii="Consolas" w:hAnsi="Consolas"/>
          <w:color w:val="CE9178"/>
          <w:sz w:val="21"/>
          <w:szCs w:val="21"/>
          <w:lang w:val="en-US"/>
        </w:rPr>
        <w:t>"-"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B5CEA8"/>
          <w:sz w:val="21"/>
          <w:szCs w:val="21"/>
          <w:lang w:val="en-US"/>
        </w:rPr>
        <w:t>50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836B1C7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5395B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</w:t>
      </w:r>
      <w:proofErr w:type="gramStart"/>
      <w:r w:rsidRPr="0035395B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35395B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35395B">
        <w:rPr>
          <w:rFonts w:ascii="Consolas" w:hAnsi="Consolas"/>
          <w:color w:val="CE9178"/>
          <w:sz w:val="21"/>
          <w:szCs w:val="21"/>
          <w:lang w:val="en-US"/>
        </w:rPr>
        <w:t>"ИТОГО</w:t>
      </w:r>
      <w:proofErr w:type="spellEnd"/>
      <w:r w:rsidRPr="0035395B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35395B">
        <w:rPr>
          <w:rFonts w:ascii="Consolas" w:hAnsi="Consolas"/>
          <w:color w:val="CE9178"/>
          <w:sz w:val="21"/>
          <w:szCs w:val="21"/>
          <w:lang w:val="en-US"/>
        </w:rPr>
        <w:t>символов</w:t>
      </w:r>
      <w:proofErr w:type="spellEnd"/>
      <w:r w:rsidRPr="0035395B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35395B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r w:rsidRPr="0035395B">
        <w:rPr>
          <w:rFonts w:ascii="Consolas" w:hAnsi="Consolas"/>
          <w:color w:val="9CDCFE"/>
          <w:sz w:val="21"/>
          <w:szCs w:val="21"/>
          <w:lang w:val="en-US"/>
        </w:rPr>
        <w:t>total_len</w:t>
      </w:r>
      <w:proofErr w:type="spellEnd"/>
      <w:r w:rsidRPr="0035395B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35395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54EFEAC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35395B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35395B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35395B">
        <w:rPr>
          <w:rFonts w:ascii="Consolas" w:hAnsi="Consolas"/>
          <w:color w:val="CE9178"/>
          <w:sz w:val="21"/>
          <w:szCs w:val="21"/>
          <w:lang w:val="en-US"/>
        </w:rPr>
        <w:t>"Уникальных</w:t>
      </w:r>
      <w:proofErr w:type="spellEnd"/>
      <w:r w:rsidRPr="0035395B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35395B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r w:rsidRPr="0035395B">
        <w:rPr>
          <w:rFonts w:ascii="Consolas" w:hAnsi="Consolas"/>
          <w:color w:val="DCDCAA"/>
          <w:sz w:val="21"/>
          <w:szCs w:val="21"/>
          <w:lang w:val="en-US"/>
        </w:rPr>
        <w:t>len</w:t>
      </w:r>
      <w:proofErr w:type="spellEnd"/>
      <w:r w:rsidRPr="0035395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5395B">
        <w:rPr>
          <w:rFonts w:ascii="Consolas" w:hAnsi="Consolas"/>
          <w:color w:val="9CDCFE"/>
          <w:sz w:val="21"/>
          <w:szCs w:val="21"/>
          <w:lang w:val="en-US"/>
        </w:rPr>
        <w:t>counts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)</w:t>
      </w:r>
      <w:r w:rsidRPr="0035395B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35395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28D1573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35395B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35395B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35395B">
        <w:rPr>
          <w:rFonts w:ascii="Consolas" w:hAnsi="Consolas"/>
          <w:color w:val="CE9178"/>
          <w:sz w:val="21"/>
          <w:szCs w:val="21"/>
          <w:lang w:val="en-US"/>
        </w:rPr>
        <w:t>"ЭНТРОПИЯ</w:t>
      </w:r>
      <w:proofErr w:type="spellEnd"/>
      <w:r w:rsidRPr="0035395B">
        <w:rPr>
          <w:rFonts w:ascii="Consolas" w:hAnsi="Consolas"/>
          <w:color w:val="CE9178"/>
          <w:sz w:val="21"/>
          <w:szCs w:val="21"/>
          <w:lang w:val="en-US"/>
        </w:rPr>
        <w:t xml:space="preserve"> ТЕКСТА: </w:t>
      </w:r>
      <w:r w:rsidRPr="0035395B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35395B">
        <w:rPr>
          <w:rFonts w:ascii="Consolas" w:hAnsi="Consolas"/>
          <w:color w:val="9CDCFE"/>
          <w:sz w:val="21"/>
          <w:szCs w:val="21"/>
          <w:lang w:val="en-US"/>
        </w:rPr>
        <w:t>total_entropy</w:t>
      </w:r>
      <w:r w:rsidRPr="0035395B">
        <w:rPr>
          <w:rFonts w:ascii="Consolas" w:hAnsi="Consolas"/>
          <w:color w:val="569CD6"/>
          <w:sz w:val="21"/>
          <w:szCs w:val="21"/>
          <w:lang w:val="en-US"/>
        </w:rPr>
        <w:t>:.5f}</w:t>
      </w:r>
      <w:r w:rsidRPr="0035395B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35395B">
        <w:rPr>
          <w:rFonts w:ascii="Consolas" w:hAnsi="Consolas"/>
          <w:color w:val="CE9178"/>
          <w:sz w:val="21"/>
          <w:szCs w:val="21"/>
          <w:lang w:val="en-US"/>
        </w:rPr>
        <w:t>бит</w:t>
      </w:r>
      <w:proofErr w:type="spellEnd"/>
      <w:r w:rsidRPr="0035395B">
        <w:rPr>
          <w:rFonts w:ascii="Consolas" w:hAnsi="Consolas"/>
          <w:color w:val="CE9178"/>
          <w:sz w:val="21"/>
          <w:szCs w:val="21"/>
          <w:lang w:val="en-US"/>
        </w:rPr>
        <w:t>/</w:t>
      </w:r>
      <w:proofErr w:type="spellStart"/>
      <w:r w:rsidRPr="0035395B">
        <w:rPr>
          <w:rFonts w:ascii="Consolas" w:hAnsi="Consolas"/>
          <w:color w:val="CE9178"/>
          <w:sz w:val="21"/>
          <w:szCs w:val="21"/>
          <w:lang w:val="en-US"/>
        </w:rPr>
        <w:t>символ</w:t>
      </w:r>
      <w:proofErr w:type="spellEnd"/>
      <w:r w:rsidRPr="0035395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97CDE7B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366FD858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5395B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9CDCFE"/>
          <w:sz w:val="21"/>
          <w:szCs w:val="21"/>
          <w:lang w:val="en-US"/>
        </w:rPr>
        <w:t>__name__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CE9178"/>
          <w:sz w:val="21"/>
          <w:szCs w:val="21"/>
          <w:lang w:val="en-US"/>
        </w:rPr>
        <w:t>"__main__"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7BCB82A1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35395B">
        <w:rPr>
          <w:rFonts w:ascii="Consolas" w:hAnsi="Consolas"/>
          <w:color w:val="DCDCAA"/>
          <w:sz w:val="21"/>
          <w:szCs w:val="21"/>
          <w:lang w:val="en-US"/>
        </w:rPr>
        <w:t>get_entropy_analysis</w:t>
      </w:r>
      <w:proofErr w:type="spellEnd"/>
      <w:r w:rsidRPr="0035395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5395B">
        <w:rPr>
          <w:rFonts w:ascii="Consolas" w:hAnsi="Consolas"/>
          <w:color w:val="CE9178"/>
          <w:sz w:val="21"/>
          <w:szCs w:val="21"/>
          <w:lang w:val="en-US"/>
        </w:rPr>
        <w:t>'input.txt'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3297910F" w14:textId="7BA4A9E3" w:rsidR="0035395B" w:rsidRPr="000242F9" w:rsidRDefault="0035395B">
      <w:pPr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3FD0E2E4" w14:textId="77777777" w:rsidR="000242F9" w:rsidRDefault="000242F9">
      <w:pPr>
        <w:spacing w:after="160" w:line="278" w:lineRule="auto"/>
        <w:ind w:firstLine="0"/>
        <w:jc w:val="left"/>
        <w:rPr>
          <w:b/>
          <w:bCs/>
        </w:rPr>
      </w:pPr>
      <w:r>
        <w:rPr>
          <w:b/>
          <w:bCs/>
        </w:rPr>
        <w:lastRenderedPageBreak/>
        <w:t>КОНТРОЛЬНЫЕ ВОПРОСЫ</w:t>
      </w:r>
    </w:p>
    <w:p w14:paraId="02C7E4FE" w14:textId="77777777" w:rsidR="000242F9" w:rsidRDefault="000242F9" w:rsidP="000242F9">
      <w:pPr>
        <w:spacing w:after="160" w:line="278" w:lineRule="auto"/>
        <w:ind w:firstLine="0"/>
        <w:jc w:val="left"/>
        <w:rPr>
          <w:b/>
          <w:bCs/>
        </w:rPr>
      </w:pPr>
    </w:p>
    <w:p w14:paraId="08EB4343" w14:textId="77777777" w:rsidR="00AD2BC7" w:rsidRDefault="00AD2BC7" w:rsidP="00AD2BC7">
      <w:pPr>
        <w:pStyle w:val="ListParagraph"/>
        <w:numPr>
          <w:ilvl w:val="0"/>
          <w:numId w:val="4"/>
        </w:numPr>
        <w:tabs>
          <w:tab w:val="left" w:pos="993"/>
        </w:tabs>
        <w:ind w:left="720"/>
        <w:contextualSpacing w:val="0"/>
        <w:rPr>
          <w:b/>
          <w:bCs/>
        </w:rPr>
      </w:pPr>
      <w:r w:rsidRPr="00C66039">
        <w:rPr>
          <w:b/>
          <w:bCs/>
        </w:rPr>
        <w:t>Что такое энтропия и каковы ее свойства?</w:t>
      </w:r>
    </w:p>
    <w:p w14:paraId="4480096D" w14:textId="77777777" w:rsidR="00AD2BC7" w:rsidRDefault="00AD2BC7" w:rsidP="00AD2BC7">
      <w:pPr>
        <w:pStyle w:val="ListParagraph"/>
        <w:ind w:firstLine="0"/>
      </w:pPr>
      <w:r>
        <w:t>Энтропия — это мера неопределённости системы, которая показывает, насколько случайным является выбор того или иного состояния системы.</w:t>
      </w:r>
    </w:p>
    <w:p w14:paraId="7EF67B40" w14:textId="77777777" w:rsidR="00AD2BC7" w:rsidRDefault="00AD2BC7" w:rsidP="00AD2BC7">
      <w:pPr>
        <w:pStyle w:val="ListParagraph"/>
        <w:ind w:firstLine="0"/>
      </w:pPr>
      <w:r>
        <w:t>Свойства:</w:t>
      </w:r>
    </w:p>
    <w:p w14:paraId="50E35297" w14:textId="77777777" w:rsidR="00AD2BC7" w:rsidRDefault="00AD2BC7" w:rsidP="00AD2BC7">
      <w:pPr>
        <w:pStyle w:val="ListParagraph"/>
        <w:numPr>
          <w:ilvl w:val="0"/>
          <w:numId w:val="5"/>
        </w:numPr>
        <w:tabs>
          <w:tab w:val="left" w:pos="993"/>
        </w:tabs>
        <w:ind w:left="1440"/>
        <w:contextualSpacing w:val="0"/>
      </w:pPr>
      <w:r>
        <w:t>Положительность: не меньше нуля;</w:t>
      </w:r>
    </w:p>
    <w:p w14:paraId="3BE44CF0" w14:textId="77777777" w:rsidR="00AD2BC7" w:rsidRDefault="00AD2BC7" w:rsidP="00AD2BC7">
      <w:pPr>
        <w:pStyle w:val="ListParagraph"/>
        <w:numPr>
          <w:ilvl w:val="0"/>
          <w:numId w:val="5"/>
        </w:numPr>
        <w:tabs>
          <w:tab w:val="left" w:pos="993"/>
        </w:tabs>
        <w:ind w:left="1440"/>
        <w:contextualSpacing w:val="0"/>
      </w:pPr>
      <w:r>
        <w:t>Обращение в ноль: равна нулю, если одно из состояний достоверно;</w:t>
      </w:r>
    </w:p>
    <w:p w14:paraId="4068641C" w14:textId="77777777" w:rsidR="00AD2BC7" w:rsidRDefault="00AD2BC7" w:rsidP="00AD2BC7">
      <w:pPr>
        <w:pStyle w:val="ListParagraph"/>
        <w:numPr>
          <w:ilvl w:val="0"/>
          <w:numId w:val="5"/>
        </w:numPr>
        <w:tabs>
          <w:tab w:val="left" w:pos="993"/>
        </w:tabs>
        <w:ind w:left="1440"/>
        <w:contextualSpacing w:val="0"/>
      </w:pPr>
      <w:r>
        <w:t>Максимальность: в случае равновероятности всех исходов;</w:t>
      </w:r>
    </w:p>
    <w:p w14:paraId="7FD5669A" w14:textId="77777777" w:rsidR="00AD2BC7" w:rsidRPr="00CA489F" w:rsidRDefault="00AD2BC7" w:rsidP="00AD2BC7">
      <w:pPr>
        <w:pStyle w:val="ListParagraph"/>
        <w:numPr>
          <w:ilvl w:val="0"/>
          <w:numId w:val="5"/>
        </w:numPr>
        <w:tabs>
          <w:tab w:val="left" w:pos="993"/>
        </w:tabs>
        <w:ind w:left="1440"/>
        <w:contextualSpacing w:val="0"/>
      </w:pPr>
      <w:r>
        <w:t>Аддитивность: общая энтропия системы объединённых независимых систем равна сумме энтропий каждой системы.</w:t>
      </w:r>
    </w:p>
    <w:p w14:paraId="38CE1962" w14:textId="77777777" w:rsidR="00AD2BC7" w:rsidRDefault="00AD2BC7" w:rsidP="00AD2BC7">
      <w:pPr>
        <w:pStyle w:val="ListParagraph"/>
        <w:numPr>
          <w:ilvl w:val="0"/>
          <w:numId w:val="4"/>
        </w:numPr>
        <w:tabs>
          <w:tab w:val="left" w:pos="993"/>
        </w:tabs>
        <w:ind w:left="720"/>
        <w:contextualSpacing w:val="0"/>
        <w:rPr>
          <w:b/>
          <w:bCs/>
        </w:rPr>
      </w:pPr>
      <w:r w:rsidRPr="00CA489F">
        <w:rPr>
          <w:b/>
          <w:bCs/>
        </w:rPr>
        <w:t>Как вычисляется энтропия системы?</w:t>
      </w:r>
    </w:p>
    <w:p w14:paraId="55B08CC2" w14:textId="77777777" w:rsidR="00AD2BC7" w:rsidRDefault="00AD2BC7" w:rsidP="00AD2BC7">
      <w:pPr>
        <w:pStyle w:val="ListParagraph"/>
        <w:ind w:firstLine="0"/>
        <w:rPr>
          <w:i/>
          <w:iCs/>
        </w:rPr>
      </w:pPr>
      <w:r>
        <w:t xml:space="preserve">Формула Шеннона: </w:t>
      </w:r>
      <w:r w:rsidRPr="00CA489F">
        <w:rPr>
          <w:i/>
          <w:iCs/>
          <w:lang w:val="en-US"/>
        </w:rPr>
        <w:t>H</w:t>
      </w:r>
      <w:r w:rsidRPr="00CA489F">
        <w:rPr>
          <w:i/>
          <w:iCs/>
        </w:rPr>
        <w:t>(</w:t>
      </w:r>
      <w:r w:rsidRPr="00CA489F">
        <w:rPr>
          <w:i/>
          <w:iCs/>
          <w:lang w:val="en-US"/>
        </w:rPr>
        <w:t>X</w:t>
      </w:r>
      <w:r w:rsidRPr="00CA489F">
        <w:rPr>
          <w:i/>
          <w:iCs/>
        </w:rPr>
        <w:t xml:space="preserve">) = </w:t>
      </w:r>
      <m:oMath>
        <m:r>
          <w:rPr>
            <w:rFonts w:ascii="Cambria Math" w:hAnsi="Cambria Math"/>
          </w:rPr>
          <m:t xml:space="preserve">- 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 xml:space="preserve">* </m:t>
            </m:r>
            <m:func>
              <m:func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fName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e>
            </m:func>
          </m:e>
        </m:nary>
      </m:oMath>
    </w:p>
    <w:p w14:paraId="7114C53E" w14:textId="77777777" w:rsidR="00AD2BC7" w:rsidRDefault="00AD2BC7" w:rsidP="00AD2BC7">
      <w:pPr>
        <w:pStyle w:val="ListParagraph"/>
        <w:numPr>
          <w:ilvl w:val="0"/>
          <w:numId w:val="4"/>
        </w:numPr>
        <w:tabs>
          <w:tab w:val="left" w:pos="993"/>
        </w:tabs>
        <w:ind w:left="720"/>
        <w:contextualSpacing w:val="0"/>
        <w:rPr>
          <w:b/>
          <w:bCs/>
        </w:rPr>
      </w:pPr>
      <w:r w:rsidRPr="00CA489F">
        <w:rPr>
          <w:b/>
          <w:bCs/>
        </w:rPr>
        <w:t>От каких параметров системы зависит энтропия системы?</w:t>
      </w:r>
    </w:p>
    <w:p w14:paraId="44DFC266" w14:textId="77777777" w:rsidR="00AD2BC7" w:rsidRDefault="00AD2BC7" w:rsidP="00AD2BC7">
      <w:pPr>
        <w:pStyle w:val="ListParagraph"/>
        <w:ind w:firstLine="0"/>
      </w:pPr>
      <w:r>
        <w:t>Число состояний и распределение вероятностей состояний.</w:t>
      </w:r>
    </w:p>
    <w:p w14:paraId="5731AC07" w14:textId="77777777" w:rsidR="00AD2BC7" w:rsidRPr="00CA489F" w:rsidRDefault="00AD2BC7" w:rsidP="00AD2BC7">
      <w:pPr>
        <w:pStyle w:val="ListParagraph"/>
        <w:numPr>
          <w:ilvl w:val="0"/>
          <w:numId w:val="4"/>
        </w:numPr>
        <w:tabs>
          <w:tab w:val="left" w:pos="993"/>
        </w:tabs>
        <w:ind w:left="720"/>
        <w:contextualSpacing w:val="0"/>
      </w:pPr>
      <w:r w:rsidRPr="00CA489F">
        <w:rPr>
          <w:b/>
          <w:bCs/>
        </w:rPr>
        <w:t>В каких единицах может измеряться энтропия системы?</w:t>
      </w:r>
    </w:p>
    <w:p w14:paraId="27A174BE" w14:textId="77777777" w:rsidR="00AD2BC7" w:rsidRPr="00CA489F" w:rsidRDefault="00AD2BC7" w:rsidP="00AD2BC7">
      <w:pPr>
        <w:pStyle w:val="ListParagraph"/>
        <w:ind w:firstLine="0"/>
      </w:pPr>
      <w:r>
        <w:t>«Бит» для логарифма с основанием 2, «Нат» для натурального и «Дит» для десятичного.</w:t>
      </w:r>
    </w:p>
    <w:p w14:paraId="78085B96" w14:textId="77777777" w:rsidR="00AD2BC7" w:rsidRDefault="00AD2BC7" w:rsidP="00AD2BC7">
      <w:pPr>
        <w:pStyle w:val="ListParagraph"/>
        <w:numPr>
          <w:ilvl w:val="0"/>
          <w:numId w:val="4"/>
        </w:numPr>
        <w:tabs>
          <w:tab w:val="left" w:pos="993"/>
        </w:tabs>
        <w:ind w:left="720"/>
        <w:contextualSpacing w:val="0"/>
        <w:rPr>
          <w:b/>
          <w:bCs/>
        </w:rPr>
      </w:pPr>
      <w:r w:rsidRPr="00CA489F">
        <w:rPr>
          <w:b/>
          <w:bCs/>
        </w:rPr>
        <w:t>Как определяется один бит информации в теории информации?</w:t>
      </w:r>
    </w:p>
    <w:p w14:paraId="73AE7D07" w14:textId="77777777" w:rsidR="00AD2BC7" w:rsidRDefault="00AD2BC7" w:rsidP="00AD2BC7">
      <w:pPr>
        <w:pStyle w:val="ListParagraph"/>
        <w:ind w:firstLine="0"/>
      </w:pPr>
      <w:r>
        <w:t>Один бит это энтропия простейшей системы, имеющей два равновероятных варианта.</w:t>
      </w:r>
    </w:p>
    <w:p w14:paraId="07FF7958" w14:textId="77777777" w:rsidR="00AD2BC7" w:rsidRDefault="00AD2BC7" w:rsidP="00AD2BC7">
      <w:pPr>
        <w:pStyle w:val="ListParagraph"/>
        <w:numPr>
          <w:ilvl w:val="0"/>
          <w:numId w:val="4"/>
        </w:numPr>
        <w:tabs>
          <w:tab w:val="left" w:pos="993"/>
        </w:tabs>
        <w:ind w:left="720"/>
        <w:contextualSpacing w:val="0"/>
        <w:rPr>
          <w:b/>
          <w:bCs/>
        </w:rPr>
      </w:pPr>
      <w:r w:rsidRPr="000A6CDA">
        <w:rPr>
          <w:b/>
          <w:bCs/>
        </w:rPr>
        <w:t>Как вычисляется максимальная энтропия?</w:t>
      </w:r>
    </w:p>
    <w:p w14:paraId="6EDEEBEC" w14:textId="77777777" w:rsidR="00AD2BC7" w:rsidRDefault="00AD2BC7" w:rsidP="00AD2BC7">
      <w:pPr>
        <w:pStyle w:val="ListParagraph"/>
        <w:ind w:firstLine="0"/>
      </w:pPr>
      <w:r>
        <w:t>Энтропия максимальна при равновероятности состояний системы. Тогда формула Шеннона упрощается до формулы Хартли:</w:t>
      </w:r>
    </w:p>
    <w:p w14:paraId="790DBD75" w14:textId="77777777" w:rsidR="00AD2BC7" w:rsidRPr="000A6CDA" w:rsidRDefault="00000000" w:rsidP="00AD2BC7">
      <w:pPr>
        <w:pStyle w:val="ListParagraph"/>
        <w:ind w:firstLine="0"/>
        <w:rPr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  <w:lang w:val="en-US"/>
                </w:rPr>
                <m:t>ax</m:t>
              </m:r>
            </m:sub>
          </m:sSub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fName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</m:func>
        </m:oMath>
      </m:oMathPara>
    </w:p>
    <w:p w14:paraId="1F2A341B" w14:textId="77777777" w:rsidR="00AD2BC7" w:rsidRPr="000A6CDA" w:rsidRDefault="00AD2BC7" w:rsidP="00AD2BC7">
      <w:pPr>
        <w:pStyle w:val="ListParagraph"/>
        <w:numPr>
          <w:ilvl w:val="0"/>
          <w:numId w:val="4"/>
        </w:numPr>
        <w:tabs>
          <w:tab w:val="left" w:pos="993"/>
        </w:tabs>
        <w:ind w:left="720"/>
        <w:contextualSpacing w:val="0"/>
        <w:rPr>
          <w:b/>
          <w:bCs/>
          <w:iCs/>
        </w:rPr>
      </w:pPr>
      <w:r w:rsidRPr="000A6CDA">
        <w:rPr>
          <w:b/>
          <w:bCs/>
          <w:iCs/>
        </w:rPr>
        <w:t>Как определяется энтропия через математическое ожидание?</w:t>
      </w:r>
    </w:p>
    <w:p w14:paraId="311DBA5D" w14:textId="77777777" w:rsidR="00AD2BC7" w:rsidRDefault="00AD2BC7" w:rsidP="00AD2BC7">
      <w:pPr>
        <w:pStyle w:val="ListParagraph"/>
        <w:ind w:firstLine="0"/>
        <w:rPr>
          <w:iCs/>
        </w:rPr>
      </w:pPr>
      <w:r>
        <w:rPr>
          <w:iCs/>
        </w:rPr>
        <w:t xml:space="preserve">Энтропию можно представить как математическое ожидание (среднее значение) логарифма вероятности состояния системы, взятое с обратный знаком. Случайная величина здесь — это </w:t>
      </w:r>
      <m:oMath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P(</m:t>
            </m:r>
            <m:r>
              <w:rPr>
                <w:rFonts w:ascii="Cambria Math" w:hAnsi="Cambria Math"/>
                <w:lang w:val="en-US"/>
              </w:rPr>
              <m:t>X</m:t>
            </m:r>
            <m:r>
              <w:rPr>
                <w:rFonts w:ascii="Cambria Math" w:hAnsi="Cambria Math"/>
              </w:rPr>
              <m:t>)</m:t>
            </m:r>
          </m:e>
        </m:func>
      </m:oMath>
      <w:r>
        <w:rPr>
          <w:iCs/>
        </w:rPr>
        <w:t>.</w:t>
      </w:r>
    </w:p>
    <w:p w14:paraId="5C83515C" w14:textId="77777777" w:rsidR="00AD2BC7" w:rsidRDefault="00AD2BC7" w:rsidP="00AD2BC7">
      <w:pPr>
        <w:pStyle w:val="ListParagraph"/>
        <w:ind w:firstLine="0"/>
        <w:rPr>
          <w:iCs/>
        </w:rPr>
      </w:pPr>
      <w:r>
        <w:rPr>
          <w:iCs/>
        </w:rPr>
        <w:t xml:space="preserve">Формула через матожидание: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=M[-</m:t>
        </m:r>
        <m:func>
          <m:funcPr>
            <m:ctrlPr>
              <w:rPr>
                <w:rFonts w:ascii="Cambria Math" w:hAnsi="Cambria Math"/>
                <w:i/>
                <w:iCs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  <w:lang w:val="en-US"/>
              </w:rPr>
              <m:t>P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  <w:lang w:val="en-US"/>
              </w:rPr>
              <m:t>X</m:t>
            </m:r>
            <m:r>
              <w:rPr>
                <w:rFonts w:ascii="Cambria Math" w:hAnsi="Cambria Math"/>
              </w:rPr>
              <m:t>)</m:t>
            </m:r>
          </m:e>
        </m:func>
        <m:r>
          <w:rPr>
            <w:rFonts w:ascii="Cambria Math" w:hAnsi="Cambria Math"/>
          </w:rPr>
          <m:t>]</m:t>
        </m:r>
      </m:oMath>
    </w:p>
    <w:p w14:paraId="34D50C84" w14:textId="77777777" w:rsidR="00AD2BC7" w:rsidRPr="000A6CDA" w:rsidRDefault="00AD2BC7" w:rsidP="00AD2BC7">
      <w:pPr>
        <w:pStyle w:val="ListParagraph"/>
        <w:ind w:firstLine="0"/>
        <w:rPr>
          <w:i/>
          <w:iCs/>
        </w:rPr>
      </w:pPr>
      <w:r>
        <w:rPr>
          <w:iCs/>
        </w:rPr>
        <w:t>Это означает, что энтропия есть среднее значение «неожиданности» событий.</w:t>
      </w:r>
    </w:p>
    <w:p w14:paraId="7FF74599" w14:textId="77777777" w:rsidR="000242F9" w:rsidRPr="000242F9" w:rsidRDefault="000242F9" w:rsidP="000242F9">
      <w:pPr>
        <w:spacing w:after="160" w:line="278" w:lineRule="auto"/>
        <w:ind w:firstLine="0"/>
        <w:jc w:val="left"/>
      </w:pPr>
    </w:p>
    <w:p w14:paraId="4599AD58" w14:textId="4B9D1347" w:rsidR="000242F9" w:rsidRPr="000242F9" w:rsidRDefault="000242F9">
      <w:pPr>
        <w:spacing w:after="160" w:line="278" w:lineRule="auto"/>
        <w:ind w:firstLine="0"/>
        <w:jc w:val="left"/>
        <w:rPr>
          <w:b/>
          <w:bCs/>
        </w:rPr>
      </w:pPr>
      <w:r w:rsidRPr="000242F9">
        <w:rPr>
          <w:b/>
          <w:bCs/>
        </w:rPr>
        <w:br w:type="page"/>
      </w:r>
    </w:p>
    <w:p w14:paraId="3162E14D" w14:textId="6EDA3E6C" w:rsidR="0035395B" w:rsidRDefault="0035395B" w:rsidP="0035395B">
      <w:pPr>
        <w:rPr>
          <w:b/>
          <w:bCs/>
        </w:rPr>
      </w:pPr>
      <w:r w:rsidRPr="0035395B">
        <w:rPr>
          <w:b/>
          <w:bCs/>
        </w:rPr>
        <w:lastRenderedPageBreak/>
        <w:t>В</w:t>
      </w:r>
      <w:r>
        <w:rPr>
          <w:b/>
          <w:bCs/>
        </w:rPr>
        <w:t>ЫВОД</w:t>
      </w:r>
    </w:p>
    <w:p w14:paraId="0FE1153F" w14:textId="77777777" w:rsidR="0035395B" w:rsidRDefault="0035395B" w:rsidP="0035395B">
      <w:pPr>
        <w:rPr>
          <w:b/>
          <w:bCs/>
        </w:rPr>
      </w:pPr>
    </w:p>
    <w:p w14:paraId="0AB85276" w14:textId="77777777" w:rsidR="0035395B" w:rsidRDefault="0035395B" w:rsidP="0035395B">
      <w:pPr>
        <w:rPr>
          <w:b/>
          <w:bCs/>
        </w:rPr>
      </w:pPr>
    </w:p>
    <w:p w14:paraId="369E0ADB" w14:textId="378326F2" w:rsidR="0035395B" w:rsidRPr="0035395B" w:rsidRDefault="0035395B" w:rsidP="0014385C">
      <w:pPr>
        <w:ind w:firstLine="720"/>
      </w:pPr>
      <w:r w:rsidRPr="0035395B">
        <w:t>В ходе лабораторной работы были изучены методы оценки неопределенности систем с помощью формулы Шеннона.</w:t>
      </w:r>
      <w:r>
        <w:t xml:space="preserve"> </w:t>
      </w:r>
      <w:r w:rsidRPr="0035395B">
        <w:t>На примере бинарной системы экспериментально доказано, что энтропия максимальна (</w:t>
      </w:r>
      <w:r>
        <w:t xml:space="preserve">1 </w:t>
      </w:r>
      <w:r w:rsidRPr="0035395B">
        <w:t xml:space="preserve">бит) при </w:t>
      </w:r>
      <w:r w:rsidRPr="0035395B">
        <w:rPr>
          <w:b/>
          <w:bCs/>
        </w:rPr>
        <w:t>равновероятности</w:t>
      </w:r>
      <w:r w:rsidRPr="0035395B">
        <w:t xml:space="preserve"> событий (</w:t>
      </w:r>
      <w:r w:rsidRPr="0035395B">
        <w:rPr>
          <w:lang w:val="en-US"/>
        </w:rPr>
        <w:t>p</w:t>
      </w:r>
      <w:r w:rsidRPr="0035395B">
        <w:t>=0,5).</w:t>
      </w:r>
      <w:r>
        <w:t xml:space="preserve"> </w:t>
      </w:r>
      <w:r w:rsidRPr="0035395B">
        <w:t>Расчеты показали, что реальная энтропия русского языка (≈4,4</w:t>
      </w:r>
      <w:r>
        <w:t xml:space="preserve"> </w:t>
      </w:r>
      <w:r w:rsidRPr="0035395B">
        <w:t>бит) ниже максимально возможной из-за неравномерной частотности букв в алфавите.</w:t>
      </w:r>
      <w:r>
        <w:t xml:space="preserve"> </w:t>
      </w:r>
      <w:r w:rsidRPr="0035395B">
        <w:t xml:space="preserve">Программный анализ текста на языке </w:t>
      </w:r>
      <w:r w:rsidRPr="0035395B">
        <w:rPr>
          <w:lang w:val="en-US"/>
        </w:rPr>
        <w:t>Python</w:t>
      </w:r>
      <w:r w:rsidRPr="0035395B">
        <w:t xml:space="preserve"> подтвердил теоретические данные и продемонстрировал эффективность автоматизированной обработки больших массивов информации.</w:t>
      </w:r>
    </w:p>
    <w:p w14:paraId="68134C0C" w14:textId="77777777" w:rsidR="0035395B" w:rsidRPr="0035395B" w:rsidRDefault="0035395B" w:rsidP="0014385C">
      <w:pPr>
        <w:ind w:firstLine="720"/>
      </w:pPr>
      <w:r w:rsidRPr="0035395B">
        <w:t>Работа позволила на практике освоить количественное измерение информации и понять принципы статистической избыточности языка.</w:t>
      </w:r>
    </w:p>
    <w:p w14:paraId="30ADE951" w14:textId="31901A7D" w:rsidR="0035395B" w:rsidRPr="0035395B" w:rsidRDefault="0035395B" w:rsidP="0035395B">
      <w:pPr>
        <w:ind w:firstLine="0"/>
      </w:pPr>
    </w:p>
    <w:sectPr w:rsidR="0035395B" w:rsidRPr="003539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EDAEF3" w14:textId="77777777" w:rsidR="009378CC" w:rsidRDefault="009378CC">
      <w:r>
        <w:separator/>
      </w:r>
    </w:p>
  </w:endnote>
  <w:endnote w:type="continuationSeparator" w:id="0">
    <w:p w14:paraId="49E4C17F" w14:textId="77777777" w:rsidR="009378CC" w:rsidRDefault="009378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A5AFE4" w14:textId="77777777" w:rsidR="00397B45" w:rsidRDefault="0000000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5D59A707" w14:textId="77777777" w:rsidR="00397B45" w:rsidRDefault="00397B4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1DACB9" w14:textId="77777777" w:rsidR="00397B45" w:rsidRDefault="00000000" w:rsidP="003532F4">
    <w:pPr>
      <w:pStyle w:val="Footer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3282C5" w14:textId="77777777" w:rsidR="009378CC" w:rsidRDefault="009378CC">
      <w:r>
        <w:separator/>
      </w:r>
    </w:p>
  </w:footnote>
  <w:footnote w:type="continuationSeparator" w:id="0">
    <w:p w14:paraId="1C0FAC91" w14:textId="77777777" w:rsidR="009378CC" w:rsidRDefault="009378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0E5467"/>
    <w:multiLevelType w:val="hybridMultilevel"/>
    <w:tmpl w:val="29283B90"/>
    <w:lvl w:ilvl="0" w:tplc="04E05228">
      <w:start w:val="1"/>
      <w:numFmt w:val="decimal"/>
      <w:lvlText w:val="%1."/>
      <w:lvlJc w:val="left"/>
      <w:pPr>
        <w:ind w:left="1429" w:hanging="360"/>
      </w:pPr>
      <w:rPr>
        <w:b/>
        <w:bCs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5EAA748E"/>
    <w:multiLevelType w:val="hybridMultilevel"/>
    <w:tmpl w:val="96CE066A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" w15:restartNumberingAfterBreak="0">
    <w:nsid w:val="60821A8E"/>
    <w:multiLevelType w:val="multilevel"/>
    <w:tmpl w:val="F79E2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CE71CE"/>
    <w:multiLevelType w:val="multilevel"/>
    <w:tmpl w:val="94D66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6F64E0"/>
    <w:multiLevelType w:val="multilevel"/>
    <w:tmpl w:val="78E6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3718870">
    <w:abstractNumId w:val="2"/>
  </w:num>
  <w:num w:numId="2" w16cid:durableId="1125536571">
    <w:abstractNumId w:val="3"/>
  </w:num>
  <w:num w:numId="3" w16cid:durableId="1613971945">
    <w:abstractNumId w:val="4"/>
  </w:num>
  <w:num w:numId="4" w16cid:durableId="178738019">
    <w:abstractNumId w:val="0"/>
  </w:num>
  <w:num w:numId="5" w16cid:durableId="1073163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DB5"/>
    <w:rsid w:val="00021DB5"/>
    <w:rsid w:val="000242F9"/>
    <w:rsid w:val="000774D5"/>
    <w:rsid w:val="0009479D"/>
    <w:rsid w:val="00100F9E"/>
    <w:rsid w:val="001321E8"/>
    <w:rsid w:val="001335C4"/>
    <w:rsid w:val="0014385C"/>
    <w:rsid w:val="00233D8C"/>
    <w:rsid w:val="0035395B"/>
    <w:rsid w:val="00397B45"/>
    <w:rsid w:val="004609F6"/>
    <w:rsid w:val="005427AF"/>
    <w:rsid w:val="00593777"/>
    <w:rsid w:val="006126BE"/>
    <w:rsid w:val="006B7BD2"/>
    <w:rsid w:val="007659AF"/>
    <w:rsid w:val="007E1AE3"/>
    <w:rsid w:val="008A1A36"/>
    <w:rsid w:val="0092629C"/>
    <w:rsid w:val="009378CC"/>
    <w:rsid w:val="00981D7F"/>
    <w:rsid w:val="009A626A"/>
    <w:rsid w:val="009C08C7"/>
    <w:rsid w:val="00AD2BC7"/>
    <w:rsid w:val="00B01E7F"/>
    <w:rsid w:val="00BA4553"/>
    <w:rsid w:val="00C449AE"/>
    <w:rsid w:val="00CC5CC1"/>
    <w:rsid w:val="00CF4CCB"/>
    <w:rsid w:val="00D45A5C"/>
    <w:rsid w:val="00E7023C"/>
    <w:rsid w:val="00E76E45"/>
    <w:rsid w:val="00EA5610"/>
    <w:rsid w:val="00F11633"/>
    <w:rsid w:val="00FB1F82"/>
    <w:rsid w:val="00FC1DAC"/>
    <w:rsid w:val="00FD3C81"/>
    <w:rsid w:val="00FF0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4DCAA"/>
  <w15:chartTrackingRefBased/>
  <w15:docId w15:val="{034162D6-6C79-49A8-90AC-ED9F7A7D9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74D5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2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1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D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D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DB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DB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DB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DB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D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D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D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D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D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D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D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D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D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DB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DB5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DB5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021D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D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D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D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DB5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rsid w:val="000774D5"/>
    <w:pPr>
      <w:tabs>
        <w:tab w:val="center" w:pos="4153"/>
        <w:tab w:val="right" w:pos="8306"/>
      </w:tabs>
    </w:pPr>
    <w:rPr>
      <w:szCs w:val="20"/>
      <w:lang w:eastAsia="ru-RU"/>
    </w:rPr>
  </w:style>
  <w:style w:type="character" w:customStyle="1" w:styleId="FooterChar">
    <w:name w:val="Footer Char"/>
    <w:basedOn w:val="DefaultParagraphFont"/>
    <w:link w:val="Footer"/>
    <w:uiPriority w:val="99"/>
    <w:rsid w:val="000774D5"/>
    <w:rPr>
      <w:rFonts w:ascii="Times New Roman" w:eastAsia="Times New Roman" w:hAnsi="Times New Roman" w:cs="Times New Roman"/>
      <w:kern w:val="0"/>
      <w:sz w:val="28"/>
      <w:szCs w:val="20"/>
      <w:lang w:val="ru-RU" w:eastAsia="ru-RU"/>
      <w14:ligatures w14:val="none"/>
    </w:rPr>
  </w:style>
  <w:style w:type="character" w:styleId="PageNumber">
    <w:name w:val="page number"/>
    <w:semiHidden/>
    <w:rsid w:val="000774D5"/>
  </w:style>
  <w:style w:type="paragraph" w:styleId="BodyTextIndent">
    <w:name w:val="Body Text Indent"/>
    <w:basedOn w:val="Normal"/>
    <w:link w:val="BodyTextIndentChar"/>
    <w:uiPriority w:val="99"/>
    <w:unhideWhenUsed/>
    <w:rsid w:val="000774D5"/>
    <w:pPr>
      <w:spacing w:after="120"/>
      <w:ind w:left="283"/>
    </w:pPr>
    <w:rPr>
      <w:szCs w:val="20"/>
      <w:lang w:eastAsia="ru-RU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0774D5"/>
    <w:rPr>
      <w:rFonts w:ascii="Times New Roman" w:eastAsia="Times New Roman" w:hAnsi="Times New Roman" w:cs="Times New Roman"/>
      <w:kern w:val="0"/>
      <w:sz w:val="28"/>
      <w:szCs w:val="20"/>
      <w:lang w:val="ru-RU" w:eastAsia="ru-RU"/>
      <w14:ligatures w14:val="none"/>
    </w:rPr>
  </w:style>
  <w:style w:type="table" w:styleId="TableGrid">
    <w:name w:val="Table Grid"/>
    <w:basedOn w:val="TableNormal"/>
    <w:uiPriority w:val="59"/>
    <w:rsid w:val="000774D5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C1DAC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lang w:val="ru-RU" w:eastAsia="ru-RU"/>
      <w14:ligatures w14:val="none"/>
    </w:rPr>
  </w:style>
  <w:style w:type="table" w:styleId="TableGridLight">
    <w:name w:val="Grid Table Light"/>
    <w:basedOn w:val="TableNormal"/>
    <w:uiPriority w:val="40"/>
    <w:rsid w:val="00C449A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C449A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449A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C449AE"/>
    <w:pPr>
      <w:spacing w:after="200"/>
    </w:pPr>
    <w:rPr>
      <w:i/>
      <w:iCs/>
      <w:color w:val="0E2841" w:themeColor="text2"/>
      <w:sz w:val="18"/>
      <w:szCs w:val="18"/>
    </w:rPr>
  </w:style>
  <w:style w:type="paragraph" w:styleId="NoSpacing">
    <w:name w:val="No Spacing"/>
    <w:uiPriority w:val="1"/>
    <w:qFormat/>
    <w:rsid w:val="00C449AE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2"/>
      <w:lang w:val="ru-RU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5CC1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5CC1"/>
    <w:rPr>
      <w:rFonts w:ascii="Consolas" w:eastAsia="Times New Roman" w:hAnsi="Consolas" w:cs="Times New Roman"/>
      <w:kern w:val="0"/>
      <w:sz w:val="20"/>
      <w:szCs w:val="20"/>
      <w:lang w:val="ru-RU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AD2BC7"/>
    <w:rPr>
      <w:rFonts w:ascii="Times New Roman" w:eastAsia="Times New Roman" w:hAnsi="Times New Roman" w:cs="Times New Roman"/>
      <w:kern w:val="0"/>
      <w:sz w:val="28"/>
      <w:szCs w:val="22"/>
      <w:lang w:val="ru-RU"/>
      <w14:ligatures w14:val="none"/>
    </w:rPr>
  </w:style>
  <w:style w:type="character" w:styleId="Hyperlink">
    <w:name w:val="Hyperlink"/>
    <w:basedOn w:val="DefaultParagraphFont"/>
    <w:uiPriority w:val="99"/>
    <w:unhideWhenUsed/>
    <w:rsid w:val="001335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35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46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2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6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6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6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54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9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8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7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4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385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8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49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44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57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40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2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1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42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91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5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43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91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34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7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67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094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4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4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2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21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chart" Target="charts/chart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uvidmi\Documents\GitHub\Codespace\Files\2-nd%20course\4-th%20semester\Information%20theory\Laboratory%20work\Lab%20%231\Dima\Lab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Sheet2!$B$1</c:f>
              <c:strCache>
                <c:ptCount val="1"/>
                <c:pt idx="0">
                  <c:v>Энтропия (бит/сим)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Sheet2!$A$2:$A$100</c:f>
              <c:numCache>
                <c:formatCode>General</c:formatCode>
                <c:ptCount val="99"/>
                <c:pt idx="0">
                  <c:v>0.01</c:v>
                </c:pt>
                <c:pt idx="1">
                  <c:v>0.02</c:v>
                </c:pt>
                <c:pt idx="2">
                  <c:v>0.03</c:v>
                </c:pt>
                <c:pt idx="3">
                  <c:v>0.04</c:v>
                </c:pt>
                <c:pt idx="4">
                  <c:v>0.05</c:v>
                </c:pt>
                <c:pt idx="5">
                  <c:v>0.06</c:v>
                </c:pt>
                <c:pt idx="6">
                  <c:v>7.0000000000000007E-2</c:v>
                </c:pt>
                <c:pt idx="7">
                  <c:v>0.08</c:v>
                </c:pt>
                <c:pt idx="8">
                  <c:v>0.09</c:v>
                </c:pt>
                <c:pt idx="9">
                  <c:v>0.1</c:v>
                </c:pt>
                <c:pt idx="10">
                  <c:v>0.11</c:v>
                </c:pt>
                <c:pt idx="11">
                  <c:v>0.12</c:v>
                </c:pt>
                <c:pt idx="12">
                  <c:v>0.13</c:v>
                </c:pt>
                <c:pt idx="13">
                  <c:v>0.14000000000000001</c:v>
                </c:pt>
                <c:pt idx="14">
                  <c:v>0.15</c:v>
                </c:pt>
                <c:pt idx="15">
                  <c:v>0.16</c:v>
                </c:pt>
                <c:pt idx="16">
                  <c:v>0.17</c:v>
                </c:pt>
                <c:pt idx="17">
                  <c:v>0.18</c:v>
                </c:pt>
                <c:pt idx="18">
                  <c:v>0.19</c:v>
                </c:pt>
                <c:pt idx="19">
                  <c:v>0.2</c:v>
                </c:pt>
                <c:pt idx="20">
                  <c:v>0.21</c:v>
                </c:pt>
                <c:pt idx="21">
                  <c:v>0.22</c:v>
                </c:pt>
                <c:pt idx="22">
                  <c:v>0.23</c:v>
                </c:pt>
                <c:pt idx="23">
                  <c:v>0.24</c:v>
                </c:pt>
                <c:pt idx="24">
                  <c:v>0.25</c:v>
                </c:pt>
                <c:pt idx="25">
                  <c:v>0.26</c:v>
                </c:pt>
                <c:pt idx="26">
                  <c:v>0.27</c:v>
                </c:pt>
                <c:pt idx="27">
                  <c:v>0.28000000000000003</c:v>
                </c:pt>
                <c:pt idx="28">
                  <c:v>0.28999999999999998</c:v>
                </c:pt>
                <c:pt idx="29">
                  <c:v>0.3</c:v>
                </c:pt>
                <c:pt idx="30">
                  <c:v>0.31</c:v>
                </c:pt>
                <c:pt idx="31">
                  <c:v>0.32</c:v>
                </c:pt>
                <c:pt idx="32">
                  <c:v>0.33</c:v>
                </c:pt>
                <c:pt idx="33">
                  <c:v>0.34</c:v>
                </c:pt>
                <c:pt idx="34">
                  <c:v>0.35</c:v>
                </c:pt>
                <c:pt idx="35">
                  <c:v>0.36</c:v>
                </c:pt>
                <c:pt idx="36">
                  <c:v>0.37</c:v>
                </c:pt>
                <c:pt idx="37">
                  <c:v>0.38</c:v>
                </c:pt>
                <c:pt idx="38">
                  <c:v>0.39</c:v>
                </c:pt>
                <c:pt idx="39">
                  <c:v>0.4</c:v>
                </c:pt>
                <c:pt idx="40">
                  <c:v>0.41</c:v>
                </c:pt>
                <c:pt idx="41">
                  <c:v>0.42</c:v>
                </c:pt>
                <c:pt idx="42">
                  <c:v>0.43</c:v>
                </c:pt>
                <c:pt idx="43">
                  <c:v>0.44</c:v>
                </c:pt>
                <c:pt idx="44">
                  <c:v>0.45</c:v>
                </c:pt>
                <c:pt idx="45">
                  <c:v>0.46</c:v>
                </c:pt>
                <c:pt idx="46">
                  <c:v>0.47</c:v>
                </c:pt>
                <c:pt idx="47">
                  <c:v>0.48</c:v>
                </c:pt>
                <c:pt idx="48">
                  <c:v>0.49</c:v>
                </c:pt>
                <c:pt idx="49">
                  <c:v>0.5</c:v>
                </c:pt>
                <c:pt idx="50">
                  <c:v>0.51</c:v>
                </c:pt>
                <c:pt idx="51">
                  <c:v>0.52</c:v>
                </c:pt>
                <c:pt idx="52">
                  <c:v>0.53</c:v>
                </c:pt>
                <c:pt idx="53">
                  <c:v>0.54</c:v>
                </c:pt>
                <c:pt idx="54">
                  <c:v>0.55000000000000004</c:v>
                </c:pt>
                <c:pt idx="55">
                  <c:v>0.56000000000000005</c:v>
                </c:pt>
                <c:pt idx="56">
                  <c:v>0.56999999999999995</c:v>
                </c:pt>
                <c:pt idx="57">
                  <c:v>0.57999999999999996</c:v>
                </c:pt>
                <c:pt idx="58">
                  <c:v>0.59</c:v>
                </c:pt>
                <c:pt idx="59">
                  <c:v>0.6</c:v>
                </c:pt>
                <c:pt idx="60">
                  <c:v>0.61</c:v>
                </c:pt>
                <c:pt idx="61">
                  <c:v>0.62</c:v>
                </c:pt>
                <c:pt idx="62">
                  <c:v>0.63</c:v>
                </c:pt>
                <c:pt idx="63">
                  <c:v>0.64</c:v>
                </c:pt>
                <c:pt idx="64">
                  <c:v>0.65</c:v>
                </c:pt>
                <c:pt idx="65">
                  <c:v>0.66</c:v>
                </c:pt>
                <c:pt idx="66">
                  <c:v>0.67</c:v>
                </c:pt>
                <c:pt idx="67">
                  <c:v>0.68</c:v>
                </c:pt>
                <c:pt idx="68">
                  <c:v>0.69</c:v>
                </c:pt>
                <c:pt idx="69">
                  <c:v>0.7</c:v>
                </c:pt>
                <c:pt idx="70">
                  <c:v>0.71</c:v>
                </c:pt>
                <c:pt idx="71">
                  <c:v>0.72</c:v>
                </c:pt>
                <c:pt idx="72">
                  <c:v>0.73</c:v>
                </c:pt>
                <c:pt idx="73">
                  <c:v>0.74</c:v>
                </c:pt>
                <c:pt idx="74">
                  <c:v>0.75</c:v>
                </c:pt>
                <c:pt idx="75">
                  <c:v>0.76</c:v>
                </c:pt>
                <c:pt idx="76">
                  <c:v>0.77</c:v>
                </c:pt>
                <c:pt idx="77">
                  <c:v>0.78</c:v>
                </c:pt>
                <c:pt idx="78">
                  <c:v>0.79</c:v>
                </c:pt>
                <c:pt idx="79">
                  <c:v>0.8</c:v>
                </c:pt>
                <c:pt idx="80">
                  <c:v>0.81</c:v>
                </c:pt>
                <c:pt idx="81">
                  <c:v>0.82</c:v>
                </c:pt>
                <c:pt idx="82">
                  <c:v>0.83</c:v>
                </c:pt>
                <c:pt idx="83">
                  <c:v>0.84</c:v>
                </c:pt>
                <c:pt idx="84">
                  <c:v>0.85</c:v>
                </c:pt>
                <c:pt idx="85">
                  <c:v>0.86</c:v>
                </c:pt>
                <c:pt idx="86">
                  <c:v>0.87</c:v>
                </c:pt>
                <c:pt idx="87">
                  <c:v>0.88</c:v>
                </c:pt>
                <c:pt idx="88">
                  <c:v>0.89</c:v>
                </c:pt>
                <c:pt idx="89">
                  <c:v>0.9</c:v>
                </c:pt>
                <c:pt idx="90">
                  <c:v>0.91</c:v>
                </c:pt>
                <c:pt idx="91">
                  <c:v>0.92</c:v>
                </c:pt>
                <c:pt idx="92">
                  <c:v>0.93</c:v>
                </c:pt>
                <c:pt idx="93">
                  <c:v>0.94</c:v>
                </c:pt>
                <c:pt idx="94">
                  <c:v>0.95</c:v>
                </c:pt>
                <c:pt idx="95">
                  <c:v>0.96</c:v>
                </c:pt>
                <c:pt idx="96">
                  <c:v>0.97</c:v>
                </c:pt>
                <c:pt idx="97">
                  <c:v>0.98</c:v>
                </c:pt>
                <c:pt idx="98">
                  <c:v>0.99</c:v>
                </c:pt>
              </c:numCache>
            </c:numRef>
          </c:cat>
          <c:val>
            <c:numRef>
              <c:f>Sheet2!$B$2:$B$100</c:f>
              <c:numCache>
                <c:formatCode>General</c:formatCode>
                <c:ptCount val="99"/>
                <c:pt idx="0">
                  <c:v>8.0793135895911181E-2</c:v>
                </c:pt>
                <c:pt idx="1">
                  <c:v>0.14144054254182067</c:v>
                </c:pt>
                <c:pt idx="2">
                  <c:v>0.19439185783157623</c:v>
                </c:pt>
                <c:pt idx="3">
                  <c:v>0.24229218908241482</c:v>
                </c:pt>
                <c:pt idx="4">
                  <c:v>0.28639695711595625</c:v>
                </c:pt>
                <c:pt idx="5">
                  <c:v>0.32744491915447627</c:v>
                </c:pt>
                <c:pt idx="6">
                  <c:v>0.36592365090022333</c:v>
                </c:pt>
                <c:pt idx="7">
                  <c:v>0.40217919020227288</c:v>
                </c:pt>
                <c:pt idx="8">
                  <c:v>0.43646981706410293</c:v>
                </c:pt>
                <c:pt idx="9">
                  <c:v>0.46899559358928122</c:v>
                </c:pt>
                <c:pt idx="10">
                  <c:v>0.499915958164528</c:v>
                </c:pt>
                <c:pt idx="11">
                  <c:v>0.52936086528736437</c:v>
                </c:pt>
                <c:pt idx="12">
                  <c:v>0.55743818502798914</c:v>
                </c:pt>
                <c:pt idx="13">
                  <c:v>0.58423881164285596</c:v>
                </c:pt>
                <c:pt idx="14">
                  <c:v>0.60984030471640038</c:v>
                </c:pt>
                <c:pt idx="15">
                  <c:v>0.63430955464056615</c:v>
                </c:pt>
                <c:pt idx="16">
                  <c:v>0.65770477874421951</c:v>
                </c:pt>
                <c:pt idx="17">
                  <c:v>0.68007704572827976</c:v>
                </c:pt>
                <c:pt idx="18">
                  <c:v>0.70147145988389736</c:v>
                </c:pt>
                <c:pt idx="19">
                  <c:v>0.72192809488736231</c:v>
                </c:pt>
                <c:pt idx="20">
                  <c:v>0.74148273993127367</c:v>
                </c:pt>
                <c:pt idx="21">
                  <c:v>0.76016750296196567</c:v>
                </c:pt>
                <c:pt idx="22">
                  <c:v>0.77801130354653769</c:v>
                </c:pt>
                <c:pt idx="23">
                  <c:v>0.79504027938452226</c:v>
                </c:pt>
                <c:pt idx="24">
                  <c:v>0.81127812445913283</c:v>
                </c:pt>
                <c:pt idx="25">
                  <c:v>0.82674637249261784</c:v>
                </c:pt>
                <c:pt idx="26">
                  <c:v>0.84146463620817569</c:v>
                </c:pt>
                <c:pt idx="27">
                  <c:v>0.85545081056013073</c:v>
                </c:pt>
                <c:pt idx="28">
                  <c:v>0.86872124633940451</c:v>
                </c:pt>
                <c:pt idx="29">
                  <c:v>0.8812908992306927</c:v>
                </c:pt>
                <c:pt idx="30">
                  <c:v>0.89317345837785678</c:v>
                </c:pt>
                <c:pt idx="31">
                  <c:v>0.90438145772449408</c:v>
                </c:pt>
                <c:pt idx="32">
                  <c:v>0.91492637277972755</c:v>
                </c:pt>
                <c:pt idx="33">
                  <c:v>0.92481870497303009</c:v>
                </c:pt>
                <c:pt idx="34">
                  <c:v>0.93406805537549098</c:v>
                </c:pt>
                <c:pt idx="35">
                  <c:v>0.94268318925549222</c:v>
                </c:pt>
                <c:pt idx="36">
                  <c:v>0.95067209268706587</c:v>
                </c:pt>
                <c:pt idx="37">
                  <c:v>0.95804202222629953</c:v>
                </c:pt>
                <c:pt idx="38">
                  <c:v>0.9647995485050872</c:v>
                </c:pt>
                <c:pt idx="39">
                  <c:v>0.97095059445466858</c:v>
                </c:pt>
                <c:pt idx="40">
                  <c:v>0.97650046875782404</c:v>
                </c:pt>
                <c:pt idx="41">
                  <c:v>0.98145389503365354</c:v>
                </c:pt>
                <c:pt idx="42">
                  <c:v>0.98581503717891983</c:v>
                </c:pt>
                <c:pt idx="43">
                  <c:v>0.98958752122205573</c:v>
                </c:pt>
                <c:pt idx="44">
                  <c:v>0.99277445398780839</c:v>
                </c:pt>
                <c:pt idx="45">
                  <c:v>0.99537843882022581</c:v>
                </c:pt>
                <c:pt idx="46">
                  <c:v>0.99740158856773964</c:v>
                </c:pt>
                <c:pt idx="47">
                  <c:v>0.99884553599520176</c:v>
                </c:pt>
                <c:pt idx="48">
                  <c:v>0.9997114417528099</c:v>
                </c:pt>
                <c:pt idx="49">
                  <c:v>1</c:v>
                </c:pt>
                <c:pt idx="50">
                  <c:v>0.9997114417528099</c:v>
                </c:pt>
                <c:pt idx="51">
                  <c:v>0.99884553599520176</c:v>
                </c:pt>
                <c:pt idx="52">
                  <c:v>0.99740158856773964</c:v>
                </c:pt>
                <c:pt idx="53">
                  <c:v>0.99537843882022581</c:v>
                </c:pt>
                <c:pt idx="54">
                  <c:v>0.99277445398780839</c:v>
                </c:pt>
                <c:pt idx="55">
                  <c:v>0.98958752122205573</c:v>
                </c:pt>
                <c:pt idx="56">
                  <c:v>0.98581503717891983</c:v>
                </c:pt>
                <c:pt idx="57">
                  <c:v>0.98145389503365366</c:v>
                </c:pt>
                <c:pt idx="58">
                  <c:v>0.97650046875782415</c:v>
                </c:pt>
                <c:pt idx="59">
                  <c:v>0.97095059445466858</c:v>
                </c:pt>
                <c:pt idx="60">
                  <c:v>0.9647995485050872</c:v>
                </c:pt>
                <c:pt idx="61">
                  <c:v>0.95804202222629953</c:v>
                </c:pt>
                <c:pt idx="62">
                  <c:v>0.95067209268706587</c:v>
                </c:pt>
                <c:pt idx="63">
                  <c:v>0.94268318925549222</c:v>
                </c:pt>
                <c:pt idx="64">
                  <c:v>0.93406805537549098</c:v>
                </c:pt>
                <c:pt idx="65">
                  <c:v>0.92481870497302998</c:v>
                </c:pt>
                <c:pt idx="66">
                  <c:v>0.91492637277972755</c:v>
                </c:pt>
                <c:pt idx="67">
                  <c:v>0.90438145772449396</c:v>
                </c:pt>
                <c:pt idx="68">
                  <c:v>0.89317345837785678</c:v>
                </c:pt>
                <c:pt idx="69">
                  <c:v>0.8812908992306927</c:v>
                </c:pt>
                <c:pt idx="70">
                  <c:v>0.86872124633940462</c:v>
                </c:pt>
                <c:pt idx="71">
                  <c:v>0.85545081056013073</c:v>
                </c:pt>
                <c:pt idx="72">
                  <c:v>0.84146463620817569</c:v>
                </c:pt>
                <c:pt idx="73">
                  <c:v>0.82674637249261784</c:v>
                </c:pt>
                <c:pt idx="74">
                  <c:v>0.81127812445913283</c:v>
                </c:pt>
                <c:pt idx="75">
                  <c:v>0.79504027938452226</c:v>
                </c:pt>
                <c:pt idx="76">
                  <c:v>0.77801130354653758</c:v>
                </c:pt>
                <c:pt idx="77">
                  <c:v>0.76016750296196567</c:v>
                </c:pt>
                <c:pt idx="78">
                  <c:v>0.74148273993127356</c:v>
                </c:pt>
                <c:pt idx="79">
                  <c:v>0.72192809488736231</c:v>
                </c:pt>
                <c:pt idx="80">
                  <c:v>0.70147145988389736</c:v>
                </c:pt>
                <c:pt idx="81">
                  <c:v>0.68007704572827998</c:v>
                </c:pt>
                <c:pt idx="82">
                  <c:v>0.65770477874421951</c:v>
                </c:pt>
                <c:pt idx="83">
                  <c:v>0.63430955464056615</c:v>
                </c:pt>
                <c:pt idx="84">
                  <c:v>0.60984030471640049</c:v>
                </c:pt>
                <c:pt idx="85">
                  <c:v>0.58423881164285596</c:v>
                </c:pt>
                <c:pt idx="86">
                  <c:v>0.55743818502798914</c:v>
                </c:pt>
                <c:pt idx="87">
                  <c:v>0.52936086528736437</c:v>
                </c:pt>
                <c:pt idx="88">
                  <c:v>0.499915958164528</c:v>
                </c:pt>
                <c:pt idx="89">
                  <c:v>0.46899559358928117</c:v>
                </c:pt>
                <c:pt idx="90">
                  <c:v>0.43646981706410282</c:v>
                </c:pt>
                <c:pt idx="91">
                  <c:v>0.40217919020227277</c:v>
                </c:pt>
                <c:pt idx="92">
                  <c:v>0.36592365090022305</c:v>
                </c:pt>
                <c:pt idx="93">
                  <c:v>0.32744491915447643</c:v>
                </c:pt>
                <c:pt idx="94">
                  <c:v>0.28639695711595631</c:v>
                </c:pt>
                <c:pt idx="95">
                  <c:v>0.24229218908241493</c:v>
                </c:pt>
                <c:pt idx="96">
                  <c:v>0.19439185783157631</c:v>
                </c:pt>
                <c:pt idx="97">
                  <c:v>0.14144054254182076</c:v>
                </c:pt>
                <c:pt idx="98">
                  <c:v>8.0793135895911236E-2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769-4285-812B-A3761644039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17024064"/>
        <c:axId val="517024544"/>
      </c:lineChart>
      <c:catAx>
        <c:axId val="5170240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17024544"/>
        <c:crosses val="autoZero"/>
        <c:auto val="1"/>
        <c:lblAlgn val="ctr"/>
        <c:lblOffset val="100"/>
        <c:noMultiLvlLbl val="0"/>
      </c:catAx>
      <c:valAx>
        <c:axId val="5170245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1702406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2F4DFB-B50E-4C33-B015-3D5DDD1E3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~WRL1979.tmp</Template>
  <TotalTime>4936</TotalTime>
  <Pages>1</Pages>
  <Words>2481</Words>
  <Characters>14146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luvidmi</dc:creator>
  <cp:keywords/>
  <dc:description/>
  <cp:lastModifiedBy>luvidmi</cp:lastModifiedBy>
  <cp:revision>34</cp:revision>
  <cp:lastPrinted>2026-02-24T07:49:00Z</cp:lastPrinted>
  <dcterms:created xsi:type="dcterms:W3CDTF">2026-02-24T04:50:00Z</dcterms:created>
  <dcterms:modified xsi:type="dcterms:W3CDTF">2026-02-27T15:39:00Z</dcterms:modified>
</cp:coreProperties>
</file>